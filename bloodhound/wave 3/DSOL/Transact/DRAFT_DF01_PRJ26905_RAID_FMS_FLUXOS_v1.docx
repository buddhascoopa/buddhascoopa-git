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tx" ContentType="application/vnd.openxmlformats-officedocument.wordprocessingml.template"/>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2" w:rightFromText="142" w:horzAnchor="margin" w:tblpXSpec="center" w:tblpYSpec="bottom"/>
        <w:tblOverlap w:val="never"/>
        <w:tblW w:w="963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0" w:type="dxa"/>
          <w:right w:w="0" w:type="dxa"/>
        </w:tblCellMar>
        <w:tblLook w:val="04A0" w:firstRow="1" w:lastRow="0" w:firstColumn="1" w:lastColumn="0" w:noHBand="0" w:noVBand="1"/>
      </w:tblPr>
      <w:tblGrid>
        <w:gridCol w:w="9639"/>
      </w:tblGrid>
      <w:tr w:rsidR="006A17B7" w14:paraId="05BDDDFA" w14:textId="77777777" w:rsidTr="00B02631">
        <w:trPr>
          <w:trHeight w:hRule="exact" w:val="510"/>
        </w:trPr>
        <w:tc>
          <w:tcPr>
            <w:tcW w:w="9639" w:type="dxa"/>
            <w:tcBorders>
              <w:bottom w:val="single" w:sz="4" w:space="0" w:color="000000" w:themeColor="text1"/>
            </w:tcBorders>
            <w:vAlign w:val="bottom"/>
          </w:tcPr>
          <w:p w14:paraId="05BDDDF9" w14:textId="77777777" w:rsidR="006A17B7" w:rsidRPr="00C04B3F" w:rsidRDefault="006A17B7" w:rsidP="00B02631">
            <w:pPr>
              <w:spacing w:after="120"/>
              <w:rPr>
                <w:rFonts w:cs="Arial"/>
                <w:b/>
                <w:sz w:val="24"/>
                <w:szCs w:val="24"/>
              </w:rPr>
            </w:pPr>
            <w:r w:rsidRPr="00C04B3F">
              <w:rPr>
                <w:rFonts w:cs="Arial"/>
                <w:b/>
                <w:sz w:val="24"/>
                <w:szCs w:val="24"/>
              </w:rPr>
              <w:t>Necessidade</w:t>
            </w:r>
            <w:r w:rsidR="00935374" w:rsidRPr="00C04B3F">
              <w:rPr>
                <w:rFonts w:cs="Arial"/>
                <w:b/>
                <w:sz w:val="24"/>
                <w:szCs w:val="24"/>
              </w:rPr>
              <w:t>*</w:t>
            </w:r>
          </w:p>
        </w:tc>
      </w:tr>
      <w:tr w:rsidR="00CF076C" w:rsidRPr="004E7E9A" w14:paraId="05BDDDFC" w14:textId="77777777" w:rsidTr="00B02631">
        <w:trPr>
          <w:trHeight w:hRule="exact" w:val="1531"/>
        </w:trPr>
        <w:tc>
          <w:tcPr>
            <w:tcW w:w="963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4" w:type="dxa"/>
              <w:left w:w="108" w:type="dxa"/>
              <w:bottom w:w="74" w:type="dxa"/>
              <w:right w:w="108" w:type="dxa"/>
            </w:tcMar>
          </w:tcPr>
          <w:p w14:paraId="05BDDDFB" w14:textId="7014A0D2" w:rsidR="00CF076C" w:rsidRPr="004E7E9A" w:rsidRDefault="003C6579" w:rsidP="003C6579">
            <w:pPr>
              <w:pStyle w:val="Texto"/>
              <w:spacing w:before="0" w:line="240" w:lineRule="auto"/>
              <w:ind w:left="0"/>
            </w:pPr>
            <w:r>
              <w:t>Realizar upgrade da solução de Fraude da OI</w:t>
            </w:r>
            <w:r w:rsidR="00047A0F" w:rsidRPr="00047A0F">
              <w:t xml:space="preserve">, a mesma passará a fazer uso do </w:t>
            </w:r>
            <w:r>
              <w:t>RAID FMS na análise de fraude feita no mesmo momento que a análise de crédito.</w:t>
            </w:r>
          </w:p>
        </w:tc>
      </w:tr>
      <w:tr w:rsidR="00B55141" w14:paraId="05BDDDFE" w14:textId="77777777" w:rsidTr="00B02631">
        <w:trPr>
          <w:trHeight w:hRule="exact" w:val="737"/>
        </w:trPr>
        <w:tc>
          <w:tcPr>
            <w:tcW w:w="9639" w:type="dxa"/>
            <w:tcBorders>
              <w:top w:val="single" w:sz="4" w:space="0" w:color="000000" w:themeColor="text1"/>
              <w:bottom w:val="single" w:sz="4" w:space="0" w:color="000000" w:themeColor="text1"/>
            </w:tcBorders>
            <w:vAlign w:val="bottom"/>
          </w:tcPr>
          <w:p w14:paraId="05BDDDFD" w14:textId="77777777" w:rsidR="00B55141" w:rsidRPr="00C04B3F" w:rsidRDefault="00B55141" w:rsidP="00B02631">
            <w:pPr>
              <w:spacing w:after="120"/>
              <w:rPr>
                <w:rFonts w:cs="Arial"/>
                <w:b/>
                <w:sz w:val="24"/>
                <w:szCs w:val="24"/>
              </w:rPr>
            </w:pPr>
            <w:r w:rsidRPr="00C04B3F">
              <w:rPr>
                <w:rFonts w:cs="Arial"/>
                <w:b/>
                <w:sz w:val="24"/>
                <w:szCs w:val="24"/>
              </w:rPr>
              <w:t>Cenário Atual*</w:t>
            </w:r>
          </w:p>
        </w:tc>
      </w:tr>
      <w:tr w:rsidR="00047A0F" w14:paraId="05BDDE00" w14:textId="77777777" w:rsidTr="00B02631">
        <w:trPr>
          <w:trHeight w:hRule="exact" w:val="1531"/>
        </w:trPr>
        <w:tc>
          <w:tcPr>
            <w:tcW w:w="963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74" w:type="dxa"/>
              <w:left w:w="108" w:type="dxa"/>
              <w:bottom w:w="74" w:type="dxa"/>
              <w:right w:w="108" w:type="dxa"/>
            </w:tcMar>
          </w:tcPr>
          <w:p w14:paraId="05BDDDFF" w14:textId="468ABD0D" w:rsidR="00047A0F" w:rsidRPr="004E7E9A" w:rsidRDefault="003C6579" w:rsidP="003C6579">
            <w:pPr>
              <w:pStyle w:val="Texto"/>
              <w:spacing w:before="0" w:line="240" w:lineRule="auto"/>
              <w:ind w:left="0"/>
              <w:rPr>
                <w:rFonts w:cs="Arial"/>
              </w:rPr>
            </w:pPr>
            <w:r>
              <w:rPr>
                <w:rFonts w:cs="Arial"/>
              </w:rPr>
              <w:t>Hoje a Oi usa o Subscritores para se comunicar c</w:t>
            </w:r>
            <w:r w:rsidR="00047A0F">
              <w:rPr>
                <w:rFonts w:cs="Arial"/>
              </w:rPr>
              <w:t>o</w:t>
            </w:r>
            <w:r>
              <w:rPr>
                <w:rFonts w:cs="Arial"/>
              </w:rPr>
              <w:t>m o</w:t>
            </w:r>
            <w:r w:rsidR="00047A0F">
              <w:rPr>
                <w:rFonts w:cs="Arial"/>
              </w:rPr>
              <w:t xml:space="preserve"> </w:t>
            </w:r>
            <w:proofErr w:type="spellStart"/>
            <w:r w:rsidR="00047A0F">
              <w:rPr>
                <w:rFonts w:cs="Arial"/>
              </w:rPr>
              <w:t>Transact</w:t>
            </w:r>
            <w:proofErr w:type="spellEnd"/>
            <w:r w:rsidR="00047A0F">
              <w:rPr>
                <w:rFonts w:cs="Arial"/>
              </w:rPr>
              <w:t xml:space="preserve"> </w:t>
            </w:r>
            <w:r>
              <w:rPr>
                <w:rFonts w:cs="Arial"/>
              </w:rPr>
              <w:t>na Região 1.</w:t>
            </w:r>
          </w:p>
        </w:tc>
      </w:tr>
    </w:tbl>
    <w:p w14:paraId="05BDDE01" w14:textId="77777777" w:rsidR="00184AD9" w:rsidRDefault="000C4D04" w:rsidP="00D36AA7">
      <w:pPr>
        <w:pStyle w:val="Ttulo-Linha1"/>
      </w:pPr>
      <w:r>
        <w:t xml:space="preserve">Descritivo da </w:t>
      </w:r>
      <w:r w:rsidR="00184AD9" w:rsidRPr="006A17B7">
        <w:t>Soluçã</w:t>
      </w:r>
      <w:r w:rsidR="00387B8E">
        <w:t>o</w:t>
      </w:r>
    </w:p>
    <w:p w14:paraId="76B89EC8" w14:textId="58ADD46A" w:rsidR="004E611C" w:rsidRPr="004E611C" w:rsidRDefault="00BD3848" w:rsidP="004E611C">
      <w:pPr>
        <w:pStyle w:val="Ttulo-Linha2"/>
      </w:pPr>
      <w:r>
        <w:t>PRJ</w:t>
      </w:r>
      <w:r w:rsidR="00AC2183">
        <w:t>26905</w:t>
      </w:r>
      <w:r w:rsidR="004725A3" w:rsidRPr="004725A3">
        <w:t xml:space="preserve"> </w:t>
      </w:r>
      <w:r>
        <w:t>–</w:t>
      </w:r>
      <w:r w:rsidR="004725A3" w:rsidRPr="004725A3">
        <w:t xml:space="preserve"> </w:t>
      </w:r>
      <w:r w:rsidR="004E611C" w:rsidRPr="004E611C">
        <w:t xml:space="preserve">Upgrade </w:t>
      </w:r>
      <w:r w:rsidR="00AC2183">
        <w:t>do sistema de Fraude</w:t>
      </w:r>
      <w:r w:rsidR="003C6579">
        <w:t xml:space="preserve"> </w:t>
      </w:r>
      <w:r w:rsidR="00AC2183">
        <w:t xml:space="preserve">RAID FMS- Onda 3 </w:t>
      </w:r>
      <w:proofErr w:type="spellStart"/>
      <w:r w:rsidR="00AC2183">
        <w:t>Transact</w:t>
      </w:r>
      <w:proofErr w:type="spellEnd"/>
      <w:r w:rsidR="004E611C" w:rsidRPr="004E611C">
        <w:t xml:space="preserve"> </w:t>
      </w:r>
    </w:p>
    <w:p w14:paraId="05BDDE04" w14:textId="4E67947F" w:rsidR="00935374" w:rsidRDefault="00935374" w:rsidP="00BD3848">
      <w:pPr>
        <w:pStyle w:val="Ttulo-Linha2"/>
      </w:pPr>
    </w:p>
    <w:p w14:paraId="05BDDE05" w14:textId="77777777" w:rsidR="00184AD9" w:rsidRPr="00184AD9" w:rsidRDefault="00184AD9" w:rsidP="009A1506">
      <w:pPr>
        <w:pStyle w:val="Figura"/>
        <w:spacing w:before="0"/>
        <w:rPr>
          <w:lang w:eastAsia="pt-BR"/>
        </w:rPr>
        <w:sectPr w:rsidR="00184AD9" w:rsidRPr="00184AD9" w:rsidSect="000B2E8A">
          <w:pgSz w:w="11906" w:h="16838" w:code="9"/>
          <w:pgMar w:top="1304" w:right="1134" w:bottom="1134" w:left="1134" w:header="0" w:footer="0" w:gutter="0"/>
          <w:cols w:space="708"/>
          <w:docGrid w:linePitch="360"/>
        </w:sectPr>
      </w:pPr>
      <w:r w:rsidRPr="00217403">
        <w:rPr>
          <w:noProof/>
          <w:lang w:eastAsia="pt-BR"/>
        </w:rPr>
        <w:drawing>
          <wp:anchor distT="0" distB="0" distL="114300" distR="114300" simplePos="0" relativeHeight="251674624" behindDoc="0" locked="0" layoutInCell="1" allowOverlap="1" wp14:anchorId="05BDDE90" wp14:editId="05BDDE91">
            <wp:simplePos x="0" y="0"/>
            <wp:positionH relativeFrom="margin">
              <wp:align>center</wp:align>
            </wp:positionH>
            <wp:positionV relativeFrom="paragraph">
              <wp:posOffset>180340</wp:posOffset>
            </wp:positionV>
            <wp:extent cx="2592000" cy="2592000"/>
            <wp:effectExtent l="0" t="0" r="0" b="0"/>
            <wp:wrapTopAndBottom/>
            <wp:docPr id="13" name="Imagem 2" descr="Oi_mass_logo_3_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Oi_mass_logo_3_1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BDDE06" w14:textId="77777777" w:rsidR="00B06BB8" w:rsidRPr="00D227C5" w:rsidRDefault="009F7720" w:rsidP="00F01985">
      <w:pPr>
        <w:spacing w:before="360" w:after="240"/>
        <w:jc w:val="center"/>
        <w:rPr>
          <w:rFonts w:cs="Arial"/>
          <w:sz w:val="32"/>
          <w:szCs w:val="32"/>
        </w:rPr>
      </w:pPr>
      <w:r w:rsidRPr="00D227C5">
        <w:rPr>
          <w:rFonts w:cs="Arial"/>
          <w:sz w:val="32"/>
          <w:szCs w:val="32"/>
        </w:rPr>
        <w:lastRenderedPageBreak/>
        <w:t>Sumário</w:t>
      </w:r>
    </w:p>
    <w:sdt>
      <w:sdtPr>
        <w:rPr>
          <w:rFonts w:ascii="Simplon Oi Headline" w:hAnsi="Simplon Oi Headline" w:cstheme="minorHAnsi"/>
          <w:bCs/>
          <w:caps/>
          <w:sz w:val="24"/>
          <w:szCs w:val="20"/>
        </w:rPr>
        <w:id w:val="839201927"/>
        <w:docPartObj>
          <w:docPartGallery w:val="Table of Contents"/>
          <w:docPartUnique/>
        </w:docPartObj>
      </w:sdtPr>
      <w:sdtEndPr>
        <w:rPr>
          <w:rFonts w:ascii="Arial" w:hAnsi="Arial"/>
        </w:rPr>
      </w:sdtEndPr>
      <w:sdtContent>
        <w:p w14:paraId="05BDDE07" w14:textId="77777777" w:rsidR="00D67838" w:rsidRDefault="00D67838" w:rsidP="00D67838"/>
        <w:p w14:paraId="15DDADDC" w14:textId="0A10D44C" w:rsidR="002638B1" w:rsidRDefault="005B6F3C">
          <w:pPr>
            <w:pStyle w:val="Sumrio1"/>
            <w:rPr>
              <w:rFonts w:asciiTheme="minorHAnsi" w:eastAsiaTheme="minorEastAsia" w:hAnsiTheme="minorHAnsi" w:cstheme="minorBidi"/>
              <w:bCs w:val="0"/>
              <w:caps w:val="0"/>
              <w:noProof/>
              <w:sz w:val="22"/>
              <w:szCs w:val="22"/>
              <w:lang w:eastAsia="pt-BR"/>
            </w:rPr>
          </w:pPr>
          <w:r>
            <w:rPr>
              <w:bCs w:val="0"/>
            </w:rPr>
            <w:fldChar w:fldCharType="begin"/>
          </w:r>
          <w:r>
            <w:rPr>
              <w:bCs w:val="0"/>
            </w:rPr>
            <w:instrText xml:space="preserve"> TOC \h \z \t "Título 1;2;Título 2;3;Título 3;4;Título;1" </w:instrText>
          </w:r>
          <w:r>
            <w:rPr>
              <w:bCs w:val="0"/>
            </w:rPr>
            <w:fldChar w:fldCharType="separate"/>
          </w:r>
          <w:hyperlink w:anchor="_Toc505364129" w:history="1">
            <w:r w:rsidR="002638B1" w:rsidRPr="004C027A">
              <w:rPr>
                <w:rStyle w:val="Hyperlink"/>
                <w:noProof/>
              </w:rPr>
              <w:t>Detalhamento da Solução</w:t>
            </w:r>
            <w:r w:rsidR="002638B1">
              <w:rPr>
                <w:noProof/>
                <w:webHidden/>
              </w:rPr>
              <w:tab/>
            </w:r>
            <w:r w:rsidR="002638B1">
              <w:rPr>
                <w:noProof/>
                <w:webHidden/>
              </w:rPr>
              <w:fldChar w:fldCharType="begin"/>
            </w:r>
            <w:r w:rsidR="002638B1">
              <w:rPr>
                <w:noProof/>
                <w:webHidden/>
              </w:rPr>
              <w:instrText xml:space="preserve"> PAGEREF _Toc505364129 \h </w:instrText>
            </w:r>
            <w:r w:rsidR="002638B1">
              <w:rPr>
                <w:noProof/>
                <w:webHidden/>
              </w:rPr>
            </w:r>
            <w:r w:rsidR="002638B1">
              <w:rPr>
                <w:noProof/>
                <w:webHidden/>
              </w:rPr>
              <w:fldChar w:fldCharType="separate"/>
            </w:r>
            <w:r w:rsidR="002638B1">
              <w:rPr>
                <w:noProof/>
                <w:webHidden/>
              </w:rPr>
              <w:t>3</w:t>
            </w:r>
            <w:r w:rsidR="002638B1">
              <w:rPr>
                <w:noProof/>
                <w:webHidden/>
              </w:rPr>
              <w:fldChar w:fldCharType="end"/>
            </w:r>
          </w:hyperlink>
        </w:p>
        <w:p w14:paraId="74639E3F" w14:textId="1AFDE132" w:rsidR="002638B1" w:rsidRDefault="002638B1">
          <w:pPr>
            <w:pStyle w:val="Sumrio2"/>
            <w:rPr>
              <w:rFonts w:asciiTheme="minorHAnsi" w:eastAsiaTheme="minorEastAsia" w:hAnsiTheme="minorHAnsi" w:cstheme="minorBidi"/>
              <w:iCs w:val="0"/>
              <w:noProof/>
              <w:sz w:val="22"/>
              <w:szCs w:val="22"/>
              <w:lang w:eastAsia="pt-BR"/>
            </w:rPr>
          </w:pPr>
          <w:hyperlink w:anchor="_Toc505364130" w:history="1">
            <w:r w:rsidRPr="004C027A">
              <w:rPr>
                <w:rStyle w:val="Hyperlink"/>
                <w:noProof/>
              </w:rPr>
              <w:t>1 Descrição/Layout*</w:t>
            </w:r>
            <w:r>
              <w:rPr>
                <w:noProof/>
                <w:webHidden/>
              </w:rPr>
              <w:tab/>
            </w:r>
            <w:r>
              <w:rPr>
                <w:noProof/>
                <w:webHidden/>
              </w:rPr>
              <w:fldChar w:fldCharType="begin"/>
            </w:r>
            <w:r>
              <w:rPr>
                <w:noProof/>
                <w:webHidden/>
              </w:rPr>
              <w:instrText xml:space="preserve"> PAGEREF _Toc505364130 \h </w:instrText>
            </w:r>
            <w:r>
              <w:rPr>
                <w:noProof/>
                <w:webHidden/>
              </w:rPr>
            </w:r>
            <w:r>
              <w:rPr>
                <w:noProof/>
                <w:webHidden/>
              </w:rPr>
              <w:fldChar w:fldCharType="separate"/>
            </w:r>
            <w:r>
              <w:rPr>
                <w:noProof/>
                <w:webHidden/>
              </w:rPr>
              <w:t>3</w:t>
            </w:r>
            <w:r>
              <w:rPr>
                <w:noProof/>
                <w:webHidden/>
              </w:rPr>
              <w:fldChar w:fldCharType="end"/>
            </w:r>
          </w:hyperlink>
        </w:p>
        <w:p w14:paraId="2CBAC21C" w14:textId="7B5DC59F" w:rsidR="002638B1" w:rsidRDefault="002638B1">
          <w:pPr>
            <w:pStyle w:val="Sumrio3"/>
            <w:rPr>
              <w:rFonts w:asciiTheme="minorHAnsi" w:eastAsiaTheme="minorEastAsia" w:hAnsiTheme="minorHAnsi" w:cstheme="minorBidi"/>
              <w:b w:val="0"/>
              <w:noProof/>
              <w:sz w:val="22"/>
              <w:szCs w:val="22"/>
              <w:lang w:eastAsia="pt-BR"/>
            </w:rPr>
          </w:pPr>
          <w:hyperlink w:anchor="_Toc505364131" w:history="1">
            <w:r w:rsidRPr="004C027A">
              <w:rPr>
                <w:rStyle w:val="Hyperlink"/>
                <w:noProof/>
              </w:rPr>
              <w:t>1.1 RQF1 – RGN01 Envio de Informações para Análise de Fraude</w:t>
            </w:r>
            <w:r>
              <w:rPr>
                <w:noProof/>
                <w:webHidden/>
              </w:rPr>
              <w:tab/>
            </w:r>
            <w:r>
              <w:rPr>
                <w:noProof/>
                <w:webHidden/>
              </w:rPr>
              <w:fldChar w:fldCharType="begin"/>
            </w:r>
            <w:r>
              <w:rPr>
                <w:noProof/>
                <w:webHidden/>
              </w:rPr>
              <w:instrText xml:space="preserve"> PAGEREF _Toc505364131 \h </w:instrText>
            </w:r>
            <w:r>
              <w:rPr>
                <w:noProof/>
                <w:webHidden/>
              </w:rPr>
            </w:r>
            <w:r>
              <w:rPr>
                <w:noProof/>
                <w:webHidden/>
              </w:rPr>
              <w:fldChar w:fldCharType="separate"/>
            </w:r>
            <w:r>
              <w:rPr>
                <w:noProof/>
                <w:webHidden/>
              </w:rPr>
              <w:t>3</w:t>
            </w:r>
            <w:r>
              <w:rPr>
                <w:noProof/>
                <w:webHidden/>
              </w:rPr>
              <w:fldChar w:fldCharType="end"/>
            </w:r>
          </w:hyperlink>
        </w:p>
        <w:p w14:paraId="13B58351" w14:textId="609A8561" w:rsidR="002638B1" w:rsidRDefault="002638B1">
          <w:pPr>
            <w:pStyle w:val="Sumrio3"/>
            <w:rPr>
              <w:rFonts w:asciiTheme="minorHAnsi" w:eastAsiaTheme="minorEastAsia" w:hAnsiTheme="minorHAnsi" w:cstheme="minorBidi"/>
              <w:b w:val="0"/>
              <w:noProof/>
              <w:sz w:val="22"/>
              <w:szCs w:val="22"/>
              <w:lang w:eastAsia="pt-BR"/>
            </w:rPr>
          </w:pPr>
          <w:hyperlink w:anchor="_Toc505364132" w:history="1">
            <w:r w:rsidRPr="004C027A">
              <w:rPr>
                <w:rStyle w:val="Hyperlink"/>
                <w:noProof/>
              </w:rPr>
              <w:t>1.2 RQF1 – RGN02 Envio de Informações adicionais para análise de Fraude</w:t>
            </w:r>
            <w:r>
              <w:rPr>
                <w:noProof/>
                <w:webHidden/>
              </w:rPr>
              <w:tab/>
            </w:r>
            <w:r>
              <w:rPr>
                <w:noProof/>
                <w:webHidden/>
              </w:rPr>
              <w:fldChar w:fldCharType="begin"/>
            </w:r>
            <w:r>
              <w:rPr>
                <w:noProof/>
                <w:webHidden/>
              </w:rPr>
              <w:instrText xml:space="preserve"> PAGEREF _Toc505364132 \h </w:instrText>
            </w:r>
            <w:r>
              <w:rPr>
                <w:noProof/>
                <w:webHidden/>
              </w:rPr>
            </w:r>
            <w:r>
              <w:rPr>
                <w:noProof/>
                <w:webHidden/>
              </w:rPr>
              <w:fldChar w:fldCharType="separate"/>
            </w:r>
            <w:r>
              <w:rPr>
                <w:noProof/>
                <w:webHidden/>
              </w:rPr>
              <w:t>5</w:t>
            </w:r>
            <w:r>
              <w:rPr>
                <w:noProof/>
                <w:webHidden/>
              </w:rPr>
              <w:fldChar w:fldCharType="end"/>
            </w:r>
          </w:hyperlink>
        </w:p>
        <w:p w14:paraId="357B776B" w14:textId="405553CD" w:rsidR="002638B1" w:rsidRDefault="002638B1">
          <w:pPr>
            <w:pStyle w:val="Sumrio3"/>
            <w:rPr>
              <w:rFonts w:asciiTheme="minorHAnsi" w:eastAsiaTheme="minorEastAsia" w:hAnsiTheme="minorHAnsi" w:cstheme="minorBidi"/>
              <w:b w:val="0"/>
              <w:noProof/>
              <w:sz w:val="22"/>
              <w:szCs w:val="22"/>
              <w:lang w:eastAsia="pt-BR"/>
            </w:rPr>
          </w:pPr>
          <w:hyperlink w:anchor="_Toc505364133" w:history="1">
            <w:r w:rsidRPr="004C027A">
              <w:rPr>
                <w:rStyle w:val="Hyperlink"/>
                <w:noProof/>
              </w:rPr>
              <w:t>1.3 RQF1 – RGN04 Regra de abordagem ao Sistema de Fraude</w:t>
            </w:r>
            <w:r>
              <w:rPr>
                <w:noProof/>
                <w:webHidden/>
              </w:rPr>
              <w:tab/>
            </w:r>
            <w:r>
              <w:rPr>
                <w:noProof/>
                <w:webHidden/>
              </w:rPr>
              <w:fldChar w:fldCharType="begin"/>
            </w:r>
            <w:r>
              <w:rPr>
                <w:noProof/>
                <w:webHidden/>
              </w:rPr>
              <w:instrText xml:space="preserve"> PAGEREF _Toc505364133 \h </w:instrText>
            </w:r>
            <w:r>
              <w:rPr>
                <w:noProof/>
                <w:webHidden/>
              </w:rPr>
            </w:r>
            <w:r>
              <w:rPr>
                <w:noProof/>
                <w:webHidden/>
              </w:rPr>
              <w:fldChar w:fldCharType="separate"/>
            </w:r>
            <w:r>
              <w:rPr>
                <w:noProof/>
                <w:webHidden/>
              </w:rPr>
              <w:t>7</w:t>
            </w:r>
            <w:r>
              <w:rPr>
                <w:noProof/>
                <w:webHidden/>
              </w:rPr>
              <w:fldChar w:fldCharType="end"/>
            </w:r>
          </w:hyperlink>
        </w:p>
        <w:p w14:paraId="5CA1182A" w14:textId="6B039F64" w:rsidR="002638B1" w:rsidRDefault="002638B1">
          <w:pPr>
            <w:pStyle w:val="Sumrio3"/>
            <w:rPr>
              <w:rFonts w:asciiTheme="minorHAnsi" w:eastAsiaTheme="minorEastAsia" w:hAnsiTheme="minorHAnsi" w:cstheme="minorBidi"/>
              <w:b w:val="0"/>
              <w:noProof/>
              <w:sz w:val="22"/>
              <w:szCs w:val="22"/>
              <w:lang w:eastAsia="pt-BR"/>
            </w:rPr>
          </w:pPr>
          <w:hyperlink w:anchor="_Toc505364134" w:history="1">
            <w:r w:rsidRPr="004C027A">
              <w:rPr>
                <w:rStyle w:val="Hyperlink"/>
                <w:noProof/>
              </w:rPr>
              <w:t>1.4 RQF2 – RGN05 Fluxo de Análise Transact-FMS</w:t>
            </w:r>
            <w:r>
              <w:rPr>
                <w:noProof/>
                <w:webHidden/>
              </w:rPr>
              <w:tab/>
            </w:r>
            <w:r>
              <w:rPr>
                <w:noProof/>
                <w:webHidden/>
              </w:rPr>
              <w:fldChar w:fldCharType="begin"/>
            </w:r>
            <w:r>
              <w:rPr>
                <w:noProof/>
                <w:webHidden/>
              </w:rPr>
              <w:instrText xml:space="preserve"> PAGEREF _Toc505364134 \h </w:instrText>
            </w:r>
            <w:r>
              <w:rPr>
                <w:noProof/>
                <w:webHidden/>
              </w:rPr>
            </w:r>
            <w:r>
              <w:rPr>
                <w:noProof/>
                <w:webHidden/>
              </w:rPr>
              <w:fldChar w:fldCharType="separate"/>
            </w:r>
            <w:r>
              <w:rPr>
                <w:noProof/>
                <w:webHidden/>
              </w:rPr>
              <w:t>7</w:t>
            </w:r>
            <w:r>
              <w:rPr>
                <w:noProof/>
                <w:webHidden/>
              </w:rPr>
              <w:fldChar w:fldCharType="end"/>
            </w:r>
          </w:hyperlink>
        </w:p>
        <w:p w14:paraId="2B28EA5C" w14:textId="2A4CE55B" w:rsidR="002638B1" w:rsidRDefault="002638B1">
          <w:pPr>
            <w:pStyle w:val="Sumrio3"/>
            <w:rPr>
              <w:rFonts w:asciiTheme="minorHAnsi" w:eastAsiaTheme="minorEastAsia" w:hAnsiTheme="minorHAnsi" w:cstheme="minorBidi"/>
              <w:b w:val="0"/>
              <w:noProof/>
              <w:sz w:val="22"/>
              <w:szCs w:val="22"/>
              <w:lang w:eastAsia="pt-BR"/>
            </w:rPr>
          </w:pPr>
          <w:hyperlink w:anchor="_Toc505364135" w:history="1">
            <w:r w:rsidRPr="004C027A">
              <w:rPr>
                <w:rStyle w:val="Hyperlink"/>
                <w:noProof/>
              </w:rPr>
              <w:t>1.5 RQF2 – RGN06 Fluxo das propostas aprovadas</w:t>
            </w:r>
            <w:r>
              <w:rPr>
                <w:noProof/>
                <w:webHidden/>
              </w:rPr>
              <w:tab/>
            </w:r>
            <w:r>
              <w:rPr>
                <w:noProof/>
                <w:webHidden/>
              </w:rPr>
              <w:fldChar w:fldCharType="begin"/>
            </w:r>
            <w:r>
              <w:rPr>
                <w:noProof/>
                <w:webHidden/>
              </w:rPr>
              <w:instrText xml:space="preserve"> PAGEREF _Toc505364135 \h </w:instrText>
            </w:r>
            <w:r>
              <w:rPr>
                <w:noProof/>
                <w:webHidden/>
              </w:rPr>
            </w:r>
            <w:r>
              <w:rPr>
                <w:noProof/>
                <w:webHidden/>
              </w:rPr>
              <w:fldChar w:fldCharType="separate"/>
            </w:r>
            <w:r>
              <w:rPr>
                <w:noProof/>
                <w:webHidden/>
              </w:rPr>
              <w:t>8</w:t>
            </w:r>
            <w:r>
              <w:rPr>
                <w:noProof/>
                <w:webHidden/>
              </w:rPr>
              <w:fldChar w:fldCharType="end"/>
            </w:r>
          </w:hyperlink>
        </w:p>
        <w:p w14:paraId="5BB3A2DD" w14:textId="23195B13" w:rsidR="002638B1" w:rsidRDefault="002638B1">
          <w:pPr>
            <w:pStyle w:val="Sumrio2"/>
            <w:rPr>
              <w:rFonts w:asciiTheme="minorHAnsi" w:eastAsiaTheme="minorEastAsia" w:hAnsiTheme="minorHAnsi" w:cstheme="minorBidi"/>
              <w:iCs w:val="0"/>
              <w:noProof/>
              <w:sz w:val="22"/>
              <w:szCs w:val="22"/>
              <w:lang w:eastAsia="pt-BR"/>
            </w:rPr>
          </w:pPr>
          <w:hyperlink w:anchor="_Toc505364136" w:history="1">
            <w:r w:rsidRPr="004C027A">
              <w:rPr>
                <w:rStyle w:val="Hyperlink"/>
                <w:noProof/>
              </w:rPr>
              <w:t>2 Requisitos Não Funcionais (RQNF)</w:t>
            </w:r>
            <w:r>
              <w:rPr>
                <w:noProof/>
                <w:webHidden/>
              </w:rPr>
              <w:tab/>
            </w:r>
            <w:r>
              <w:rPr>
                <w:noProof/>
                <w:webHidden/>
              </w:rPr>
              <w:fldChar w:fldCharType="begin"/>
            </w:r>
            <w:r>
              <w:rPr>
                <w:noProof/>
                <w:webHidden/>
              </w:rPr>
              <w:instrText xml:space="preserve"> PAGEREF _Toc505364136 \h </w:instrText>
            </w:r>
            <w:r>
              <w:rPr>
                <w:noProof/>
                <w:webHidden/>
              </w:rPr>
            </w:r>
            <w:r>
              <w:rPr>
                <w:noProof/>
                <w:webHidden/>
              </w:rPr>
              <w:fldChar w:fldCharType="separate"/>
            </w:r>
            <w:r>
              <w:rPr>
                <w:noProof/>
                <w:webHidden/>
              </w:rPr>
              <w:t>8</w:t>
            </w:r>
            <w:r>
              <w:rPr>
                <w:noProof/>
                <w:webHidden/>
              </w:rPr>
              <w:fldChar w:fldCharType="end"/>
            </w:r>
          </w:hyperlink>
        </w:p>
        <w:p w14:paraId="157BD127" w14:textId="4F9B224A" w:rsidR="002638B1" w:rsidRDefault="002638B1">
          <w:pPr>
            <w:pStyle w:val="Sumrio1"/>
            <w:rPr>
              <w:rFonts w:asciiTheme="minorHAnsi" w:eastAsiaTheme="minorEastAsia" w:hAnsiTheme="minorHAnsi" w:cstheme="minorBidi"/>
              <w:bCs w:val="0"/>
              <w:caps w:val="0"/>
              <w:noProof/>
              <w:sz w:val="22"/>
              <w:szCs w:val="22"/>
              <w:lang w:eastAsia="pt-BR"/>
            </w:rPr>
          </w:pPr>
          <w:hyperlink w:anchor="_Toc505364137" w:history="1">
            <w:r w:rsidRPr="004C027A">
              <w:rPr>
                <w:rStyle w:val="Hyperlink"/>
                <w:noProof/>
              </w:rPr>
              <w:t>Glossário</w:t>
            </w:r>
            <w:r>
              <w:rPr>
                <w:noProof/>
                <w:webHidden/>
              </w:rPr>
              <w:tab/>
            </w:r>
            <w:r>
              <w:rPr>
                <w:noProof/>
                <w:webHidden/>
              </w:rPr>
              <w:fldChar w:fldCharType="begin"/>
            </w:r>
            <w:r>
              <w:rPr>
                <w:noProof/>
                <w:webHidden/>
              </w:rPr>
              <w:instrText xml:space="preserve"> PAGEREF _Toc505364137 \h </w:instrText>
            </w:r>
            <w:r>
              <w:rPr>
                <w:noProof/>
                <w:webHidden/>
              </w:rPr>
            </w:r>
            <w:r>
              <w:rPr>
                <w:noProof/>
                <w:webHidden/>
              </w:rPr>
              <w:fldChar w:fldCharType="separate"/>
            </w:r>
            <w:r>
              <w:rPr>
                <w:noProof/>
                <w:webHidden/>
              </w:rPr>
              <w:t>8</w:t>
            </w:r>
            <w:r>
              <w:rPr>
                <w:noProof/>
                <w:webHidden/>
              </w:rPr>
              <w:fldChar w:fldCharType="end"/>
            </w:r>
          </w:hyperlink>
        </w:p>
        <w:p w14:paraId="4A1388FA" w14:textId="7030CEB0" w:rsidR="002638B1" w:rsidRDefault="002638B1">
          <w:pPr>
            <w:pStyle w:val="Sumrio2"/>
            <w:rPr>
              <w:rFonts w:asciiTheme="minorHAnsi" w:eastAsiaTheme="minorEastAsia" w:hAnsiTheme="minorHAnsi" w:cstheme="minorBidi"/>
              <w:iCs w:val="0"/>
              <w:noProof/>
              <w:sz w:val="22"/>
              <w:szCs w:val="22"/>
              <w:lang w:eastAsia="pt-BR"/>
            </w:rPr>
          </w:pPr>
          <w:hyperlink w:anchor="_Toc505364138" w:history="1">
            <w:r w:rsidRPr="004C027A">
              <w:rPr>
                <w:rStyle w:val="Hyperlink"/>
                <w:noProof/>
              </w:rPr>
              <w:t>3 Referências/Anexos</w:t>
            </w:r>
            <w:r>
              <w:rPr>
                <w:noProof/>
                <w:webHidden/>
              </w:rPr>
              <w:tab/>
            </w:r>
            <w:r>
              <w:rPr>
                <w:noProof/>
                <w:webHidden/>
              </w:rPr>
              <w:fldChar w:fldCharType="begin"/>
            </w:r>
            <w:r>
              <w:rPr>
                <w:noProof/>
                <w:webHidden/>
              </w:rPr>
              <w:instrText xml:space="preserve"> PAGEREF _Toc505364138 \h </w:instrText>
            </w:r>
            <w:r>
              <w:rPr>
                <w:noProof/>
                <w:webHidden/>
              </w:rPr>
            </w:r>
            <w:r>
              <w:rPr>
                <w:noProof/>
                <w:webHidden/>
              </w:rPr>
              <w:fldChar w:fldCharType="separate"/>
            </w:r>
            <w:r>
              <w:rPr>
                <w:noProof/>
                <w:webHidden/>
              </w:rPr>
              <w:t>9</w:t>
            </w:r>
            <w:r>
              <w:rPr>
                <w:noProof/>
                <w:webHidden/>
              </w:rPr>
              <w:fldChar w:fldCharType="end"/>
            </w:r>
          </w:hyperlink>
        </w:p>
        <w:p w14:paraId="05BDDE11" w14:textId="50C7A3A4" w:rsidR="00D67838" w:rsidRDefault="005B6F3C" w:rsidP="005C3D2E">
          <w:pPr>
            <w:pStyle w:val="Sumrio1"/>
            <w:rPr>
              <w:sz w:val="32"/>
            </w:rPr>
          </w:pPr>
          <w:r>
            <w:rPr>
              <w:bCs w:val="0"/>
            </w:rPr>
            <w:fldChar w:fldCharType="end"/>
          </w:r>
        </w:p>
      </w:sdtContent>
    </w:sdt>
    <w:p w14:paraId="05BDDE12" w14:textId="77777777" w:rsidR="00D67838" w:rsidRDefault="00D67838" w:rsidP="00FC05A9">
      <w:pPr>
        <w:rPr>
          <w:b/>
          <w:sz w:val="32"/>
        </w:rPr>
        <w:sectPr w:rsidR="00D67838" w:rsidSect="009674E3">
          <w:headerReference w:type="default" r:id="rId12"/>
          <w:footerReference w:type="default" r:id="rId13"/>
          <w:headerReference w:type="first" r:id="rId14"/>
          <w:footerReference w:type="first" r:id="rId15"/>
          <w:pgSz w:w="11906" w:h="16838" w:code="9"/>
          <w:pgMar w:top="1418" w:right="1134" w:bottom="1418" w:left="1134" w:header="0" w:footer="0" w:gutter="0"/>
          <w:cols w:space="708"/>
          <w:docGrid w:linePitch="360"/>
        </w:sectPr>
      </w:pPr>
    </w:p>
    <w:p w14:paraId="05BDDE13" w14:textId="77777777" w:rsidR="00D372AB" w:rsidRPr="00C04B3F" w:rsidRDefault="00D372AB" w:rsidP="00F14D83">
      <w:pPr>
        <w:spacing w:after="240"/>
        <w:rPr>
          <w:rFonts w:cs="Arial"/>
          <w:b/>
        </w:rPr>
      </w:pPr>
      <w:r w:rsidRPr="00C04B3F">
        <w:rPr>
          <w:rFonts w:cs="Arial"/>
          <w:b/>
        </w:rPr>
        <w:lastRenderedPageBreak/>
        <w:t>Controle de Versão</w:t>
      </w:r>
    </w:p>
    <w:tbl>
      <w:tblPr>
        <w:tblStyle w:val="TabelaPadro"/>
        <w:tblW w:w="14572" w:type="dxa"/>
        <w:tblLook w:val="04A0" w:firstRow="1" w:lastRow="0" w:firstColumn="1" w:lastColumn="0" w:noHBand="0" w:noVBand="1"/>
      </w:tblPr>
      <w:tblGrid>
        <w:gridCol w:w="3214"/>
        <w:gridCol w:w="2244"/>
        <w:gridCol w:w="3503"/>
        <w:gridCol w:w="3817"/>
        <w:gridCol w:w="1794"/>
      </w:tblGrid>
      <w:tr w:rsidR="00A1305C" w:rsidRPr="00CB3839" w14:paraId="05BDDE15" w14:textId="77777777" w:rsidTr="00852774">
        <w:trPr>
          <w:cnfStyle w:val="100000000000" w:firstRow="1" w:lastRow="0" w:firstColumn="0" w:lastColumn="0" w:oddVBand="0" w:evenVBand="0" w:oddHBand="0" w:evenHBand="0" w:firstRowFirstColumn="0" w:firstRowLastColumn="0" w:lastRowFirstColumn="0" w:lastRowLastColumn="0"/>
          <w:trHeight w:val="312"/>
        </w:trPr>
        <w:tc>
          <w:tcPr>
            <w:tcW w:w="14572" w:type="dxa"/>
            <w:gridSpan w:val="5"/>
            <w:hideMark/>
          </w:tcPr>
          <w:p w14:paraId="05BDDE14" w14:textId="77777777" w:rsidR="00A1305C" w:rsidRPr="00CB3839" w:rsidRDefault="00A1305C" w:rsidP="00CB3839">
            <w:pPr>
              <w:pStyle w:val="Tabela"/>
            </w:pPr>
            <w:r w:rsidRPr="00CB3839">
              <w:t>Envolvidos*</w:t>
            </w:r>
          </w:p>
        </w:tc>
      </w:tr>
      <w:tr w:rsidR="00A1305C" w:rsidRPr="00CB3839" w14:paraId="05BDDE1A" w14:textId="77777777" w:rsidTr="00047A0F">
        <w:trPr>
          <w:trHeight w:val="312"/>
        </w:trPr>
        <w:tc>
          <w:tcPr>
            <w:tcW w:w="3214" w:type="dxa"/>
            <w:vMerge w:val="restart"/>
            <w:shd w:val="clear" w:color="auto" w:fill="D9D9D9" w:themeFill="background1" w:themeFillShade="D9"/>
            <w:vAlign w:val="center"/>
            <w:hideMark/>
          </w:tcPr>
          <w:p w14:paraId="05BDDE16" w14:textId="77777777" w:rsidR="00A1305C" w:rsidRPr="00CB3839" w:rsidRDefault="006257EF" w:rsidP="00CB3839">
            <w:pPr>
              <w:pStyle w:val="Tabela"/>
              <w:rPr>
                <w:b/>
              </w:rPr>
            </w:pPr>
            <w:r w:rsidRPr="00CB3839">
              <w:rPr>
                <w:b/>
              </w:rPr>
              <w:t xml:space="preserve">Envolvido </w:t>
            </w:r>
            <w:r w:rsidR="00A1305C" w:rsidRPr="00CB3839">
              <w:rPr>
                <w:b/>
              </w:rPr>
              <w:t xml:space="preserve">(Nome </w:t>
            </w:r>
            <w:r w:rsidR="0055272E" w:rsidRPr="00CB3839">
              <w:rPr>
                <w:b/>
              </w:rPr>
              <w:t>C</w:t>
            </w:r>
            <w:r w:rsidR="00A1305C" w:rsidRPr="00CB3839">
              <w:rPr>
                <w:b/>
              </w:rPr>
              <w:t>ompleto)</w:t>
            </w:r>
          </w:p>
        </w:tc>
        <w:tc>
          <w:tcPr>
            <w:tcW w:w="2244" w:type="dxa"/>
            <w:vMerge w:val="restart"/>
            <w:shd w:val="clear" w:color="auto" w:fill="D9D9D9" w:themeFill="background1" w:themeFillShade="D9"/>
            <w:vAlign w:val="center"/>
            <w:hideMark/>
          </w:tcPr>
          <w:p w14:paraId="05BDDE17" w14:textId="77777777" w:rsidR="00A1305C" w:rsidRPr="00CB3839" w:rsidRDefault="00A1305C" w:rsidP="00CB3839">
            <w:pPr>
              <w:pStyle w:val="Tabela"/>
              <w:rPr>
                <w:b/>
              </w:rPr>
            </w:pPr>
            <w:r w:rsidRPr="00CB3839">
              <w:rPr>
                <w:b/>
              </w:rPr>
              <w:t>Papel**</w:t>
            </w:r>
          </w:p>
        </w:tc>
        <w:tc>
          <w:tcPr>
            <w:tcW w:w="3503" w:type="dxa"/>
            <w:vMerge w:val="restart"/>
            <w:shd w:val="clear" w:color="auto" w:fill="D9D9D9" w:themeFill="background1" w:themeFillShade="D9"/>
            <w:vAlign w:val="center"/>
            <w:hideMark/>
          </w:tcPr>
          <w:p w14:paraId="05BDDE18" w14:textId="77777777" w:rsidR="00A1305C" w:rsidRPr="00CB3839" w:rsidRDefault="00A1305C" w:rsidP="00CB3839">
            <w:pPr>
              <w:pStyle w:val="Tabela"/>
              <w:rPr>
                <w:b/>
              </w:rPr>
            </w:pPr>
            <w:r w:rsidRPr="00CB3839">
              <w:rPr>
                <w:b/>
              </w:rPr>
              <w:t>Frente/Empresa-Área</w:t>
            </w:r>
          </w:p>
        </w:tc>
        <w:tc>
          <w:tcPr>
            <w:tcW w:w="5611" w:type="dxa"/>
            <w:gridSpan w:val="2"/>
            <w:shd w:val="clear" w:color="auto" w:fill="D9D9D9" w:themeFill="background1" w:themeFillShade="D9"/>
            <w:vAlign w:val="center"/>
            <w:hideMark/>
          </w:tcPr>
          <w:p w14:paraId="05BDDE19" w14:textId="77777777" w:rsidR="00A1305C" w:rsidRPr="00CB3839" w:rsidRDefault="00A1305C" w:rsidP="00CB3839">
            <w:pPr>
              <w:pStyle w:val="Tabela"/>
              <w:rPr>
                <w:b/>
              </w:rPr>
            </w:pPr>
            <w:r w:rsidRPr="00CB3839">
              <w:rPr>
                <w:b/>
              </w:rPr>
              <w:t>Contato</w:t>
            </w:r>
          </w:p>
        </w:tc>
      </w:tr>
      <w:tr w:rsidR="00A1305C" w:rsidRPr="00CB3839" w14:paraId="05BDDE20" w14:textId="77777777" w:rsidTr="00047A0F">
        <w:trPr>
          <w:trHeight w:val="312"/>
        </w:trPr>
        <w:tc>
          <w:tcPr>
            <w:tcW w:w="3214" w:type="dxa"/>
            <w:vMerge/>
            <w:shd w:val="clear" w:color="auto" w:fill="D9D9D9" w:themeFill="background1" w:themeFillShade="D9"/>
            <w:hideMark/>
          </w:tcPr>
          <w:p w14:paraId="05BDDE1B" w14:textId="77777777" w:rsidR="00A1305C" w:rsidRPr="00CB3839" w:rsidRDefault="00A1305C" w:rsidP="00CB3839">
            <w:pPr>
              <w:pStyle w:val="Tabela"/>
              <w:rPr>
                <w:b/>
              </w:rPr>
            </w:pPr>
          </w:p>
        </w:tc>
        <w:tc>
          <w:tcPr>
            <w:tcW w:w="2244" w:type="dxa"/>
            <w:vMerge/>
            <w:shd w:val="clear" w:color="auto" w:fill="D9D9D9" w:themeFill="background1" w:themeFillShade="D9"/>
            <w:hideMark/>
          </w:tcPr>
          <w:p w14:paraId="05BDDE1C" w14:textId="77777777" w:rsidR="00A1305C" w:rsidRPr="00CB3839" w:rsidRDefault="00A1305C" w:rsidP="00CB3839">
            <w:pPr>
              <w:pStyle w:val="Tabela"/>
              <w:rPr>
                <w:b/>
              </w:rPr>
            </w:pPr>
          </w:p>
        </w:tc>
        <w:tc>
          <w:tcPr>
            <w:tcW w:w="3503" w:type="dxa"/>
            <w:vMerge/>
            <w:shd w:val="clear" w:color="auto" w:fill="D9D9D9" w:themeFill="background1" w:themeFillShade="D9"/>
            <w:hideMark/>
          </w:tcPr>
          <w:p w14:paraId="05BDDE1D" w14:textId="77777777" w:rsidR="00A1305C" w:rsidRPr="00CB3839" w:rsidRDefault="00A1305C" w:rsidP="00CB3839">
            <w:pPr>
              <w:pStyle w:val="Tabela"/>
              <w:rPr>
                <w:b/>
              </w:rPr>
            </w:pPr>
          </w:p>
        </w:tc>
        <w:tc>
          <w:tcPr>
            <w:tcW w:w="3817" w:type="dxa"/>
            <w:shd w:val="clear" w:color="auto" w:fill="D9D9D9" w:themeFill="background1" w:themeFillShade="D9"/>
            <w:vAlign w:val="center"/>
            <w:hideMark/>
          </w:tcPr>
          <w:p w14:paraId="05BDDE1E" w14:textId="77777777" w:rsidR="00A1305C" w:rsidRPr="00CB3839" w:rsidRDefault="00A1305C" w:rsidP="00CB3839">
            <w:pPr>
              <w:pStyle w:val="Tabela"/>
              <w:rPr>
                <w:b/>
              </w:rPr>
            </w:pPr>
            <w:r w:rsidRPr="00CB3839">
              <w:rPr>
                <w:b/>
              </w:rPr>
              <w:t>E-mail</w:t>
            </w:r>
          </w:p>
        </w:tc>
        <w:tc>
          <w:tcPr>
            <w:tcW w:w="1794" w:type="dxa"/>
            <w:shd w:val="clear" w:color="auto" w:fill="D9D9D9" w:themeFill="background1" w:themeFillShade="D9"/>
            <w:vAlign w:val="center"/>
            <w:hideMark/>
          </w:tcPr>
          <w:p w14:paraId="05BDDE1F" w14:textId="77777777" w:rsidR="00A1305C" w:rsidRPr="00CB3839" w:rsidRDefault="00A1305C" w:rsidP="00CB3839">
            <w:pPr>
              <w:pStyle w:val="Tabela"/>
              <w:rPr>
                <w:b/>
              </w:rPr>
            </w:pPr>
            <w:r w:rsidRPr="00CB3839">
              <w:rPr>
                <w:b/>
              </w:rPr>
              <w:t>Telefone</w:t>
            </w:r>
          </w:p>
        </w:tc>
      </w:tr>
      <w:tr w:rsidR="00047A0F" w:rsidRPr="00CB3839" w14:paraId="05BDDE26" w14:textId="77777777" w:rsidTr="00047A0F">
        <w:trPr>
          <w:trHeight w:val="312"/>
        </w:trPr>
        <w:tc>
          <w:tcPr>
            <w:tcW w:w="3214" w:type="dxa"/>
          </w:tcPr>
          <w:p w14:paraId="05BDDE21" w14:textId="609A9024" w:rsidR="00047A0F" w:rsidRPr="00CB3839" w:rsidRDefault="00047A0F" w:rsidP="00047A0F">
            <w:pPr>
              <w:pStyle w:val="Tabela"/>
              <w:jc w:val="left"/>
            </w:pPr>
            <w:r>
              <w:t xml:space="preserve">Marcelo </w:t>
            </w:r>
            <w:proofErr w:type="spellStart"/>
            <w:r>
              <w:t>Arizo</w:t>
            </w:r>
            <w:proofErr w:type="spellEnd"/>
          </w:p>
        </w:tc>
        <w:tc>
          <w:tcPr>
            <w:tcW w:w="2244" w:type="dxa"/>
          </w:tcPr>
          <w:p w14:paraId="05BDDE22" w14:textId="0D1F8E7E" w:rsidR="00047A0F" w:rsidRPr="00CB3839" w:rsidRDefault="00047A0F" w:rsidP="00047A0F">
            <w:pPr>
              <w:pStyle w:val="Tabela"/>
              <w:jc w:val="left"/>
            </w:pPr>
            <w:r>
              <w:t>Fornecedor</w:t>
            </w:r>
          </w:p>
        </w:tc>
        <w:tc>
          <w:tcPr>
            <w:tcW w:w="3503" w:type="dxa"/>
          </w:tcPr>
          <w:p w14:paraId="05BDDE23" w14:textId="32A8B825" w:rsidR="00047A0F" w:rsidRPr="00CB3839" w:rsidRDefault="00047A0F" w:rsidP="00047A0F">
            <w:pPr>
              <w:pStyle w:val="Tabela"/>
              <w:jc w:val="left"/>
            </w:pPr>
            <w:r>
              <w:t xml:space="preserve">Serasa </w:t>
            </w:r>
            <w:proofErr w:type="spellStart"/>
            <w:r>
              <w:t>Experian</w:t>
            </w:r>
            <w:proofErr w:type="spellEnd"/>
          </w:p>
        </w:tc>
        <w:tc>
          <w:tcPr>
            <w:tcW w:w="3817" w:type="dxa"/>
          </w:tcPr>
          <w:p w14:paraId="05BDDE24" w14:textId="49684C96" w:rsidR="00047A0F" w:rsidRPr="00CB3839" w:rsidRDefault="006E4636" w:rsidP="00047A0F">
            <w:pPr>
              <w:pStyle w:val="Tabela"/>
              <w:jc w:val="left"/>
            </w:pPr>
            <w:hyperlink r:id="rId16" w:history="1">
              <w:r w:rsidR="00047A0F" w:rsidRPr="00BF7261">
                <w:rPr>
                  <w:rStyle w:val="Hyperlink"/>
                </w:rPr>
                <w:t>marcelo.silva@br.experian.com</w:t>
              </w:r>
            </w:hyperlink>
          </w:p>
        </w:tc>
        <w:tc>
          <w:tcPr>
            <w:tcW w:w="1794" w:type="dxa"/>
          </w:tcPr>
          <w:p w14:paraId="05BDDE25" w14:textId="414F00F7" w:rsidR="00047A0F" w:rsidRPr="00CB3839" w:rsidRDefault="00047A0F" w:rsidP="00047A0F">
            <w:pPr>
              <w:pStyle w:val="Tabela"/>
              <w:jc w:val="left"/>
            </w:pPr>
            <w:r>
              <w:t>11-2847-9255</w:t>
            </w:r>
          </w:p>
        </w:tc>
      </w:tr>
      <w:tr w:rsidR="00A1305C" w:rsidRPr="00CB3839" w14:paraId="05BDDE2C" w14:textId="77777777" w:rsidTr="00047A0F">
        <w:trPr>
          <w:trHeight w:val="312"/>
        </w:trPr>
        <w:tc>
          <w:tcPr>
            <w:tcW w:w="3214" w:type="dxa"/>
          </w:tcPr>
          <w:p w14:paraId="05BDDE27" w14:textId="08E7B9EC" w:rsidR="00A1305C" w:rsidRPr="00CB3839" w:rsidRDefault="00047A0F" w:rsidP="00CB3839">
            <w:pPr>
              <w:pStyle w:val="Tabela"/>
              <w:jc w:val="left"/>
            </w:pPr>
            <w:r>
              <w:t>Cristiano Fortunato</w:t>
            </w:r>
          </w:p>
        </w:tc>
        <w:tc>
          <w:tcPr>
            <w:tcW w:w="2244" w:type="dxa"/>
          </w:tcPr>
          <w:p w14:paraId="05BDDE28" w14:textId="0FB9B909" w:rsidR="00A1305C" w:rsidRPr="00CB3839" w:rsidRDefault="00047A0F" w:rsidP="00CB3839">
            <w:pPr>
              <w:pStyle w:val="Tabela"/>
              <w:jc w:val="left"/>
            </w:pPr>
            <w:r>
              <w:t>Fornecedor</w:t>
            </w:r>
          </w:p>
        </w:tc>
        <w:tc>
          <w:tcPr>
            <w:tcW w:w="3503" w:type="dxa"/>
          </w:tcPr>
          <w:p w14:paraId="05BDDE29" w14:textId="48B89863" w:rsidR="00A1305C" w:rsidRPr="00CB3839" w:rsidRDefault="00047A0F" w:rsidP="00CB3839">
            <w:pPr>
              <w:pStyle w:val="Tabela"/>
              <w:jc w:val="left"/>
            </w:pPr>
            <w:r>
              <w:t xml:space="preserve">Serasa </w:t>
            </w:r>
            <w:proofErr w:type="spellStart"/>
            <w:r>
              <w:t>Experian</w:t>
            </w:r>
            <w:proofErr w:type="spellEnd"/>
          </w:p>
        </w:tc>
        <w:tc>
          <w:tcPr>
            <w:tcW w:w="3817" w:type="dxa"/>
          </w:tcPr>
          <w:p w14:paraId="05BDDE2A" w14:textId="01F30D44" w:rsidR="00047A0F" w:rsidRPr="00CB3839" w:rsidRDefault="006E4636" w:rsidP="00CB3839">
            <w:pPr>
              <w:pStyle w:val="Tabela"/>
              <w:jc w:val="left"/>
            </w:pPr>
            <w:hyperlink r:id="rId17" w:history="1">
              <w:r w:rsidR="00047A0F" w:rsidRPr="005919CB">
                <w:rPr>
                  <w:rStyle w:val="Hyperlink"/>
                </w:rPr>
                <w:t>cristiano.fortunato@br.experian.com</w:t>
              </w:r>
            </w:hyperlink>
          </w:p>
        </w:tc>
        <w:tc>
          <w:tcPr>
            <w:tcW w:w="1794" w:type="dxa"/>
          </w:tcPr>
          <w:p w14:paraId="05BDDE2B" w14:textId="3129A6D2" w:rsidR="00A1305C" w:rsidRPr="00CB3839" w:rsidRDefault="00047A0F" w:rsidP="00CB3839">
            <w:pPr>
              <w:pStyle w:val="Tabela"/>
              <w:jc w:val="left"/>
            </w:pPr>
            <w:r>
              <w:t>11-2847-9056</w:t>
            </w:r>
          </w:p>
        </w:tc>
      </w:tr>
      <w:tr w:rsidR="00A1305C" w:rsidRPr="00CB3839" w14:paraId="05BDDE32" w14:textId="77777777" w:rsidTr="00047A0F">
        <w:trPr>
          <w:trHeight w:val="312"/>
        </w:trPr>
        <w:tc>
          <w:tcPr>
            <w:tcW w:w="3214" w:type="dxa"/>
          </w:tcPr>
          <w:p w14:paraId="05BDDE2D" w14:textId="77777777" w:rsidR="00A1305C" w:rsidRPr="00CB3839" w:rsidRDefault="00A1305C" w:rsidP="00CB3839">
            <w:pPr>
              <w:pStyle w:val="Tabela"/>
              <w:jc w:val="left"/>
            </w:pPr>
          </w:p>
        </w:tc>
        <w:tc>
          <w:tcPr>
            <w:tcW w:w="2244" w:type="dxa"/>
          </w:tcPr>
          <w:p w14:paraId="05BDDE2E" w14:textId="77777777" w:rsidR="00A1305C" w:rsidRPr="00CB3839" w:rsidRDefault="00A1305C" w:rsidP="00CB3839">
            <w:pPr>
              <w:pStyle w:val="Tabela"/>
              <w:jc w:val="left"/>
            </w:pPr>
          </w:p>
        </w:tc>
        <w:tc>
          <w:tcPr>
            <w:tcW w:w="3503" w:type="dxa"/>
          </w:tcPr>
          <w:p w14:paraId="05BDDE2F" w14:textId="77777777" w:rsidR="00A1305C" w:rsidRPr="00CB3839" w:rsidRDefault="00A1305C" w:rsidP="00CB3839">
            <w:pPr>
              <w:pStyle w:val="Tabela"/>
              <w:jc w:val="left"/>
            </w:pPr>
          </w:p>
        </w:tc>
        <w:tc>
          <w:tcPr>
            <w:tcW w:w="3817" w:type="dxa"/>
          </w:tcPr>
          <w:p w14:paraId="05BDDE30" w14:textId="77777777" w:rsidR="00A1305C" w:rsidRPr="00CB3839" w:rsidRDefault="00A1305C" w:rsidP="00CB3839">
            <w:pPr>
              <w:pStyle w:val="Tabela"/>
              <w:jc w:val="left"/>
            </w:pPr>
          </w:p>
        </w:tc>
        <w:tc>
          <w:tcPr>
            <w:tcW w:w="1794" w:type="dxa"/>
          </w:tcPr>
          <w:p w14:paraId="05BDDE31" w14:textId="77777777" w:rsidR="00A1305C" w:rsidRPr="00CB3839" w:rsidRDefault="00A1305C" w:rsidP="00CB3839">
            <w:pPr>
              <w:pStyle w:val="Tabela"/>
              <w:jc w:val="left"/>
            </w:pPr>
          </w:p>
        </w:tc>
      </w:tr>
      <w:tr w:rsidR="00A1305C" w:rsidRPr="00CB3839" w14:paraId="05BDDE38" w14:textId="77777777" w:rsidTr="00047A0F">
        <w:trPr>
          <w:trHeight w:val="312"/>
        </w:trPr>
        <w:tc>
          <w:tcPr>
            <w:tcW w:w="3214" w:type="dxa"/>
          </w:tcPr>
          <w:p w14:paraId="05BDDE33" w14:textId="77777777" w:rsidR="00A1305C" w:rsidRPr="00CB3839" w:rsidRDefault="00A1305C" w:rsidP="00CB3839">
            <w:pPr>
              <w:pStyle w:val="Tabela"/>
              <w:jc w:val="left"/>
            </w:pPr>
          </w:p>
        </w:tc>
        <w:tc>
          <w:tcPr>
            <w:tcW w:w="2244" w:type="dxa"/>
          </w:tcPr>
          <w:p w14:paraId="05BDDE34" w14:textId="77777777" w:rsidR="00A1305C" w:rsidRPr="00CB3839" w:rsidRDefault="00A1305C" w:rsidP="00CB3839">
            <w:pPr>
              <w:pStyle w:val="Tabela"/>
              <w:jc w:val="left"/>
            </w:pPr>
          </w:p>
        </w:tc>
        <w:tc>
          <w:tcPr>
            <w:tcW w:w="3503" w:type="dxa"/>
          </w:tcPr>
          <w:p w14:paraId="05BDDE35" w14:textId="77777777" w:rsidR="00A1305C" w:rsidRPr="00CB3839" w:rsidRDefault="00A1305C" w:rsidP="00CB3839">
            <w:pPr>
              <w:pStyle w:val="Tabela"/>
              <w:jc w:val="left"/>
            </w:pPr>
          </w:p>
        </w:tc>
        <w:tc>
          <w:tcPr>
            <w:tcW w:w="3817" w:type="dxa"/>
          </w:tcPr>
          <w:p w14:paraId="05BDDE36" w14:textId="77777777" w:rsidR="00A1305C" w:rsidRPr="00CB3839" w:rsidRDefault="00A1305C" w:rsidP="00CB3839">
            <w:pPr>
              <w:pStyle w:val="Tabela"/>
              <w:jc w:val="left"/>
            </w:pPr>
          </w:p>
        </w:tc>
        <w:tc>
          <w:tcPr>
            <w:tcW w:w="1794" w:type="dxa"/>
          </w:tcPr>
          <w:p w14:paraId="05BDDE37" w14:textId="77777777" w:rsidR="00A1305C" w:rsidRPr="00CB3839" w:rsidRDefault="00A1305C" w:rsidP="00CB3839">
            <w:pPr>
              <w:pStyle w:val="Tabela"/>
              <w:jc w:val="left"/>
            </w:pPr>
          </w:p>
        </w:tc>
      </w:tr>
    </w:tbl>
    <w:p w14:paraId="05BDDE39" w14:textId="77777777" w:rsidR="00A1305C" w:rsidRPr="00D62E25" w:rsidRDefault="00D62E25" w:rsidP="007A2B94">
      <w:pPr>
        <w:pStyle w:val="Texto"/>
        <w:spacing w:before="120" w:after="480"/>
        <w:ind w:left="0"/>
      </w:pPr>
      <w:r>
        <w:t>**Tipos de Papé</w:t>
      </w:r>
      <w:r w:rsidR="00A1305C" w:rsidRPr="00D62E25">
        <w:t xml:space="preserve">is do Modelo de Gestão: Cliente Solicitante, Analista de Negócio, Líder Técnico, Responsável Técnico, Arquiteto, Líder de Operação, Líder de Testes, Líder de Mudança, </w:t>
      </w:r>
      <w:proofErr w:type="gramStart"/>
      <w:r w:rsidR="00A1305C" w:rsidRPr="00D62E25">
        <w:t>Fornecedor</w:t>
      </w:r>
      <w:proofErr w:type="gramEnd"/>
      <w:r w:rsidR="00A1305C" w:rsidRPr="00D62E25">
        <w:t xml:space="preserve"> etc.</w:t>
      </w:r>
    </w:p>
    <w:tbl>
      <w:tblPr>
        <w:tblStyle w:val="TabelaPadro"/>
        <w:tblW w:w="14572" w:type="dxa"/>
        <w:tblLook w:val="04A0" w:firstRow="1" w:lastRow="0" w:firstColumn="1" w:lastColumn="0" w:noHBand="0" w:noVBand="1"/>
      </w:tblPr>
      <w:tblGrid>
        <w:gridCol w:w="1318"/>
        <w:gridCol w:w="945"/>
        <w:gridCol w:w="2742"/>
        <w:gridCol w:w="2016"/>
        <w:gridCol w:w="1573"/>
        <w:gridCol w:w="1570"/>
        <w:gridCol w:w="4408"/>
      </w:tblGrid>
      <w:tr w:rsidR="00A1305C" w:rsidRPr="00CB3839" w14:paraId="05BDDE3B" w14:textId="77777777" w:rsidTr="00852774">
        <w:trPr>
          <w:cnfStyle w:val="100000000000" w:firstRow="1" w:lastRow="0" w:firstColumn="0" w:lastColumn="0" w:oddVBand="0" w:evenVBand="0" w:oddHBand="0" w:evenHBand="0" w:firstRowFirstColumn="0" w:firstRowLastColumn="0" w:lastRowFirstColumn="0" w:lastRowLastColumn="0"/>
          <w:trHeight w:val="312"/>
        </w:trPr>
        <w:tc>
          <w:tcPr>
            <w:tcW w:w="14572" w:type="dxa"/>
            <w:gridSpan w:val="7"/>
            <w:hideMark/>
          </w:tcPr>
          <w:p w14:paraId="05BDDE3A" w14:textId="77777777" w:rsidR="00A1305C" w:rsidRPr="00CB3839" w:rsidRDefault="00A1305C" w:rsidP="00CB3839">
            <w:pPr>
              <w:pStyle w:val="Tabela"/>
            </w:pPr>
            <w:r w:rsidRPr="00CB3839">
              <w:t>Histórico da Elaboração do Documento*</w:t>
            </w:r>
          </w:p>
        </w:tc>
      </w:tr>
      <w:tr w:rsidR="00A1305C" w:rsidRPr="00CB3839" w14:paraId="05BDDE43" w14:textId="77777777" w:rsidTr="009737CA">
        <w:trPr>
          <w:trHeight w:val="312"/>
        </w:trPr>
        <w:tc>
          <w:tcPr>
            <w:tcW w:w="1318" w:type="dxa"/>
            <w:shd w:val="clear" w:color="auto" w:fill="D9D9D9" w:themeFill="background1" w:themeFillShade="D9"/>
            <w:vAlign w:val="center"/>
            <w:hideMark/>
          </w:tcPr>
          <w:p w14:paraId="05BDDE3C" w14:textId="77777777" w:rsidR="00A1305C" w:rsidRPr="00CB3839" w:rsidRDefault="00A1305C" w:rsidP="00CB3839">
            <w:pPr>
              <w:pStyle w:val="Tabela"/>
              <w:rPr>
                <w:b/>
              </w:rPr>
            </w:pPr>
            <w:r w:rsidRPr="00CB3839">
              <w:rPr>
                <w:b/>
              </w:rPr>
              <w:t>Data</w:t>
            </w:r>
          </w:p>
        </w:tc>
        <w:tc>
          <w:tcPr>
            <w:tcW w:w="945" w:type="dxa"/>
            <w:shd w:val="clear" w:color="auto" w:fill="D9D9D9" w:themeFill="background1" w:themeFillShade="D9"/>
            <w:vAlign w:val="center"/>
            <w:hideMark/>
          </w:tcPr>
          <w:p w14:paraId="05BDDE3D" w14:textId="77777777" w:rsidR="00A1305C" w:rsidRPr="00CB3839" w:rsidRDefault="00A1305C" w:rsidP="00CB3839">
            <w:pPr>
              <w:pStyle w:val="Tabela"/>
              <w:rPr>
                <w:b/>
              </w:rPr>
            </w:pPr>
            <w:r w:rsidRPr="00CB3839">
              <w:rPr>
                <w:b/>
              </w:rPr>
              <w:t>Versão</w:t>
            </w:r>
          </w:p>
        </w:tc>
        <w:tc>
          <w:tcPr>
            <w:tcW w:w="2742" w:type="dxa"/>
            <w:shd w:val="clear" w:color="auto" w:fill="D9D9D9" w:themeFill="background1" w:themeFillShade="D9"/>
            <w:vAlign w:val="center"/>
            <w:hideMark/>
          </w:tcPr>
          <w:p w14:paraId="05BDDE3E" w14:textId="77777777" w:rsidR="00A1305C" w:rsidRPr="00CB3839" w:rsidRDefault="00A1305C" w:rsidP="00CB3839">
            <w:pPr>
              <w:pStyle w:val="Tabela"/>
              <w:rPr>
                <w:b/>
              </w:rPr>
            </w:pPr>
            <w:r w:rsidRPr="00CB3839">
              <w:rPr>
                <w:b/>
              </w:rPr>
              <w:t>Motivo</w:t>
            </w:r>
          </w:p>
        </w:tc>
        <w:tc>
          <w:tcPr>
            <w:tcW w:w="2016" w:type="dxa"/>
            <w:shd w:val="clear" w:color="auto" w:fill="D9D9D9" w:themeFill="background1" w:themeFillShade="D9"/>
            <w:vAlign w:val="center"/>
            <w:hideMark/>
          </w:tcPr>
          <w:p w14:paraId="05BDDE3F" w14:textId="77777777" w:rsidR="00A1305C" w:rsidRPr="00CB3839" w:rsidRDefault="00A1305C" w:rsidP="00CB3839">
            <w:pPr>
              <w:pStyle w:val="Tabela"/>
              <w:rPr>
                <w:b/>
              </w:rPr>
            </w:pPr>
            <w:r w:rsidRPr="00CB3839">
              <w:rPr>
                <w:b/>
              </w:rPr>
              <w:t>Autor</w:t>
            </w:r>
          </w:p>
        </w:tc>
        <w:tc>
          <w:tcPr>
            <w:tcW w:w="1573" w:type="dxa"/>
            <w:shd w:val="clear" w:color="auto" w:fill="D9D9D9" w:themeFill="background1" w:themeFillShade="D9"/>
            <w:vAlign w:val="center"/>
            <w:hideMark/>
          </w:tcPr>
          <w:p w14:paraId="05BDDE40" w14:textId="77777777" w:rsidR="00A1305C" w:rsidRPr="00CB3839" w:rsidRDefault="00A1305C" w:rsidP="00CB3839">
            <w:pPr>
              <w:pStyle w:val="Tabela"/>
              <w:rPr>
                <w:b/>
              </w:rPr>
            </w:pPr>
            <w:r w:rsidRPr="00CB3839">
              <w:rPr>
                <w:b/>
              </w:rPr>
              <w:t>Revisor</w:t>
            </w:r>
          </w:p>
        </w:tc>
        <w:tc>
          <w:tcPr>
            <w:tcW w:w="1570" w:type="dxa"/>
            <w:shd w:val="clear" w:color="auto" w:fill="D9D9D9" w:themeFill="background1" w:themeFillShade="D9"/>
            <w:vAlign w:val="center"/>
            <w:hideMark/>
          </w:tcPr>
          <w:p w14:paraId="05BDDE41" w14:textId="77777777" w:rsidR="00A1305C" w:rsidRPr="00CB3839" w:rsidRDefault="00A1305C" w:rsidP="00CB3839">
            <w:pPr>
              <w:pStyle w:val="Tabela"/>
              <w:rPr>
                <w:b/>
              </w:rPr>
            </w:pPr>
            <w:r w:rsidRPr="00CB3839">
              <w:rPr>
                <w:b/>
              </w:rPr>
              <w:t>Aprovador</w:t>
            </w:r>
          </w:p>
        </w:tc>
        <w:tc>
          <w:tcPr>
            <w:tcW w:w="4408" w:type="dxa"/>
            <w:shd w:val="clear" w:color="auto" w:fill="D9D9D9" w:themeFill="background1" w:themeFillShade="D9"/>
            <w:vAlign w:val="center"/>
            <w:hideMark/>
          </w:tcPr>
          <w:p w14:paraId="05BDDE42" w14:textId="77777777" w:rsidR="00A1305C" w:rsidRPr="00CB3839" w:rsidRDefault="00A1305C" w:rsidP="00CB3839">
            <w:pPr>
              <w:pStyle w:val="Tabela"/>
              <w:rPr>
                <w:b/>
              </w:rPr>
            </w:pPr>
            <w:r w:rsidRPr="00CB3839">
              <w:rPr>
                <w:b/>
              </w:rPr>
              <w:t xml:space="preserve">Descrição </w:t>
            </w:r>
            <w:r w:rsidR="0055272E" w:rsidRPr="00CB3839">
              <w:rPr>
                <w:b/>
              </w:rPr>
              <w:t xml:space="preserve">das </w:t>
            </w:r>
            <w:r w:rsidRPr="00CB3839">
              <w:rPr>
                <w:b/>
              </w:rPr>
              <w:t>Modificações Realizadas</w:t>
            </w:r>
          </w:p>
        </w:tc>
      </w:tr>
      <w:tr w:rsidR="00A1305C" w:rsidRPr="00CB3839" w14:paraId="05BDDE4B" w14:textId="77777777" w:rsidTr="009737CA">
        <w:trPr>
          <w:trHeight w:val="312"/>
        </w:trPr>
        <w:tc>
          <w:tcPr>
            <w:tcW w:w="1318" w:type="dxa"/>
          </w:tcPr>
          <w:p w14:paraId="05BDDE44" w14:textId="547B9226" w:rsidR="00A1305C" w:rsidRPr="00CB3839" w:rsidRDefault="003C6579" w:rsidP="003C6579">
            <w:pPr>
              <w:pStyle w:val="Tabela"/>
            </w:pPr>
            <w:r>
              <w:t>22</w:t>
            </w:r>
            <w:r w:rsidR="009737CA">
              <w:t>/</w:t>
            </w:r>
            <w:r>
              <w:t>01</w:t>
            </w:r>
            <w:r w:rsidR="009737CA">
              <w:t>/201</w:t>
            </w:r>
            <w:r>
              <w:t>8</w:t>
            </w:r>
          </w:p>
        </w:tc>
        <w:tc>
          <w:tcPr>
            <w:tcW w:w="945" w:type="dxa"/>
          </w:tcPr>
          <w:p w14:paraId="05BDDE45" w14:textId="2DCBC111" w:rsidR="00A1305C" w:rsidRPr="00CB3839" w:rsidRDefault="000D5612" w:rsidP="00CB3839">
            <w:pPr>
              <w:pStyle w:val="Tabela"/>
            </w:pPr>
            <w:r>
              <w:t>1.0</w:t>
            </w:r>
          </w:p>
        </w:tc>
        <w:tc>
          <w:tcPr>
            <w:tcW w:w="2742" w:type="dxa"/>
          </w:tcPr>
          <w:p w14:paraId="05BDDE46" w14:textId="63CE9BB5" w:rsidR="00A1305C" w:rsidRPr="00CB3839" w:rsidRDefault="00AF048A" w:rsidP="00CB3839">
            <w:pPr>
              <w:pStyle w:val="Tabela"/>
              <w:jc w:val="left"/>
            </w:pPr>
            <w:r>
              <w:t>Criação</w:t>
            </w:r>
          </w:p>
        </w:tc>
        <w:tc>
          <w:tcPr>
            <w:tcW w:w="2016" w:type="dxa"/>
          </w:tcPr>
          <w:p w14:paraId="05BDDE47" w14:textId="6864FA1F" w:rsidR="00A1305C" w:rsidRPr="00CB3839" w:rsidRDefault="00677970" w:rsidP="00CB3839">
            <w:pPr>
              <w:pStyle w:val="Tabela"/>
              <w:jc w:val="left"/>
            </w:pPr>
            <w:r>
              <w:t xml:space="preserve">Marcelo </w:t>
            </w:r>
            <w:proofErr w:type="spellStart"/>
            <w:r>
              <w:t>Arizo</w:t>
            </w:r>
            <w:proofErr w:type="spellEnd"/>
          </w:p>
        </w:tc>
        <w:tc>
          <w:tcPr>
            <w:tcW w:w="1573" w:type="dxa"/>
          </w:tcPr>
          <w:p w14:paraId="05BDDE48" w14:textId="5AEE227E" w:rsidR="00A1305C" w:rsidRPr="00CB3839" w:rsidRDefault="00677970" w:rsidP="00CB3839">
            <w:pPr>
              <w:pStyle w:val="Tabela"/>
              <w:jc w:val="left"/>
            </w:pPr>
            <w:r>
              <w:t>1</w:t>
            </w:r>
          </w:p>
        </w:tc>
        <w:tc>
          <w:tcPr>
            <w:tcW w:w="1570" w:type="dxa"/>
          </w:tcPr>
          <w:p w14:paraId="05BDDE49" w14:textId="08AAFA28" w:rsidR="00A1305C" w:rsidRPr="00CB3839" w:rsidRDefault="00677970" w:rsidP="00047A0F">
            <w:pPr>
              <w:pStyle w:val="Tabela"/>
              <w:jc w:val="left"/>
            </w:pPr>
            <w:r>
              <w:t>Marc</w:t>
            </w:r>
            <w:r w:rsidR="00047A0F">
              <w:t>o</w:t>
            </w:r>
            <w:r>
              <w:t>s Pimentel</w:t>
            </w:r>
          </w:p>
        </w:tc>
        <w:tc>
          <w:tcPr>
            <w:tcW w:w="4408" w:type="dxa"/>
          </w:tcPr>
          <w:p w14:paraId="05BDDE4A" w14:textId="30C8DEB5" w:rsidR="00A1305C" w:rsidRPr="00CB3839" w:rsidRDefault="00A1305C" w:rsidP="00CB3839">
            <w:pPr>
              <w:pStyle w:val="Tabela"/>
              <w:jc w:val="left"/>
            </w:pPr>
          </w:p>
        </w:tc>
      </w:tr>
      <w:tr w:rsidR="006257EF" w:rsidRPr="00CB3839" w14:paraId="05BDDE53" w14:textId="77777777" w:rsidTr="009737CA">
        <w:trPr>
          <w:trHeight w:val="312"/>
        </w:trPr>
        <w:tc>
          <w:tcPr>
            <w:tcW w:w="1318" w:type="dxa"/>
          </w:tcPr>
          <w:p w14:paraId="05BDDE4C" w14:textId="77777777" w:rsidR="006257EF" w:rsidRPr="00CB3839" w:rsidRDefault="006257EF" w:rsidP="00CB3839">
            <w:pPr>
              <w:pStyle w:val="Tabela"/>
            </w:pPr>
          </w:p>
        </w:tc>
        <w:tc>
          <w:tcPr>
            <w:tcW w:w="945" w:type="dxa"/>
          </w:tcPr>
          <w:p w14:paraId="05BDDE4D" w14:textId="77777777" w:rsidR="006257EF" w:rsidRPr="00CB3839" w:rsidRDefault="006257EF" w:rsidP="00CB3839">
            <w:pPr>
              <w:pStyle w:val="Tabela"/>
            </w:pPr>
          </w:p>
        </w:tc>
        <w:tc>
          <w:tcPr>
            <w:tcW w:w="2742" w:type="dxa"/>
          </w:tcPr>
          <w:p w14:paraId="05BDDE4E" w14:textId="77777777" w:rsidR="006257EF" w:rsidRPr="00CB3839" w:rsidRDefault="006257EF" w:rsidP="00CB3839">
            <w:pPr>
              <w:pStyle w:val="Tabela"/>
              <w:jc w:val="left"/>
            </w:pPr>
          </w:p>
        </w:tc>
        <w:tc>
          <w:tcPr>
            <w:tcW w:w="2016" w:type="dxa"/>
          </w:tcPr>
          <w:p w14:paraId="05BDDE4F" w14:textId="77777777" w:rsidR="006257EF" w:rsidRPr="00CB3839" w:rsidRDefault="006257EF" w:rsidP="00CB3839">
            <w:pPr>
              <w:pStyle w:val="Tabela"/>
              <w:jc w:val="left"/>
            </w:pPr>
          </w:p>
        </w:tc>
        <w:tc>
          <w:tcPr>
            <w:tcW w:w="1573" w:type="dxa"/>
          </w:tcPr>
          <w:p w14:paraId="05BDDE50" w14:textId="77777777" w:rsidR="006257EF" w:rsidRPr="00CB3839" w:rsidRDefault="006257EF" w:rsidP="00CB3839">
            <w:pPr>
              <w:pStyle w:val="Tabela"/>
              <w:jc w:val="left"/>
            </w:pPr>
          </w:p>
        </w:tc>
        <w:tc>
          <w:tcPr>
            <w:tcW w:w="1570" w:type="dxa"/>
          </w:tcPr>
          <w:p w14:paraId="05BDDE51" w14:textId="77777777" w:rsidR="006257EF" w:rsidRPr="00CB3839" w:rsidRDefault="006257EF" w:rsidP="00CB3839">
            <w:pPr>
              <w:pStyle w:val="Tabela"/>
              <w:jc w:val="left"/>
            </w:pPr>
          </w:p>
        </w:tc>
        <w:tc>
          <w:tcPr>
            <w:tcW w:w="4408" w:type="dxa"/>
          </w:tcPr>
          <w:p w14:paraId="05BDDE52" w14:textId="77777777" w:rsidR="006257EF" w:rsidRPr="00CB3839" w:rsidRDefault="006257EF" w:rsidP="00CB3839">
            <w:pPr>
              <w:pStyle w:val="Tabela"/>
              <w:jc w:val="left"/>
            </w:pPr>
          </w:p>
        </w:tc>
      </w:tr>
      <w:tr w:rsidR="00063D65" w:rsidRPr="00CB3839" w14:paraId="05BDDE5B" w14:textId="77777777" w:rsidTr="009737CA">
        <w:trPr>
          <w:trHeight w:val="312"/>
        </w:trPr>
        <w:tc>
          <w:tcPr>
            <w:tcW w:w="1318" w:type="dxa"/>
          </w:tcPr>
          <w:p w14:paraId="05BDDE54" w14:textId="77777777" w:rsidR="00063D65" w:rsidRPr="00CB3839" w:rsidRDefault="00063D65" w:rsidP="00CB3839">
            <w:pPr>
              <w:pStyle w:val="Tabela"/>
            </w:pPr>
          </w:p>
        </w:tc>
        <w:tc>
          <w:tcPr>
            <w:tcW w:w="945" w:type="dxa"/>
          </w:tcPr>
          <w:p w14:paraId="05BDDE55" w14:textId="77777777" w:rsidR="00063D65" w:rsidRPr="00CB3839" w:rsidRDefault="00063D65" w:rsidP="00CB3839">
            <w:pPr>
              <w:pStyle w:val="Tabela"/>
            </w:pPr>
          </w:p>
        </w:tc>
        <w:tc>
          <w:tcPr>
            <w:tcW w:w="2742" w:type="dxa"/>
          </w:tcPr>
          <w:p w14:paraId="05BDDE56" w14:textId="77777777" w:rsidR="00063D65" w:rsidRPr="00CB3839" w:rsidRDefault="00063D65" w:rsidP="00CB3839">
            <w:pPr>
              <w:pStyle w:val="Tabela"/>
              <w:jc w:val="left"/>
            </w:pPr>
          </w:p>
        </w:tc>
        <w:tc>
          <w:tcPr>
            <w:tcW w:w="2016" w:type="dxa"/>
          </w:tcPr>
          <w:p w14:paraId="05BDDE57" w14:textId="77777777" w:rsidR="00063D65" w:rsidRPr="00CB3839" w:rsidRDefault="00063D65" w:rsidP="00CB3839">
            <w:pPr>
              <w:pStyle w:val="Tabela"/>
              <w:jc w:val="left"/>
            </w:pPr>
          </w:p>
        </w:tc>
        <w:tc>
          <w:tcPr>
            <w:tcW w:w="1573" w:type="dxa"/>
          </w:tcPr>
          <w:p w14:paraId="05BDDE58" w14:textId="77777777" w:rsidR="00063D65" w:rsidRPr="00CB3839" w:rsidRDefault="00063D65" w:rsidP="00CB3839">
            <w:pPr>
              <w:pStyle w:val="Tabela"/>
              <w:jc w:val="left"/>
            </w:pPr>
          </w:p>
        </w:tc>
        <w:tc>
          <w:tcPr>
            <w:tcW w:w="1570" w:type="dxa"/>
          </w:tcPr>
          <w:p w14:paraId="05BDDE59" w14:textId="77777777" w:rsidR="00063D65" w:rsidRPr="00CB3839" w:rsidRDefault="00063D65" w:rsidP="00CB3839">
            <w:pPr>
              <w:pStyle w:val="Tabela"/>
              <w:jc w:val="left"/>
            </w:pPr>
          </w:p>
        </w:tc>
        <w:tc>
          <w:tcPr>
            <w:tcW w:w="4408" w:type="dxa"/>
          </w:tcPr>
          <w:p w14:paraId="05BDDE5A" w14:textId="77777777" w:rsidR="00063D65" w:rsidRPr="00CB3839" w:rsidRDefault="00063D65" w:rsidP="00CB3839">
            <w:pPr>
              <w:pStyle w:val="Tabela"/>
              <w:jc w:val="left"/>
            </w:pPr>
          </w:p>
        </w:tc>
      </w:tr>
    </w:tbl>
    <w:p w14:paraId="05BDDE5C" w14:textId="77777777" w:rsidR="00506147" w:rsidRDefault="00506147" w:rsidP="00EA39FC">
      <w:r>
        <w:br w:type="page"/>
      </w:r>
    </w:p>
    <w:p w14:paraId="05BDDE5D" w14:textId="2195804A" w:rsidR="00257177" w:rsidRPr="00C04B3F" w:rsidRDefault="002241AA" w:rsidP="00257177">
      <w:pPr>
        <w:spacing w:after="240"/>
        <w:rPr>
          <w:rFonts w:cs="Arial"/>
          <w:b/>
        </w:rPr>
      </w:pPr>
      <w:r>
        <w:rPr>
          <w:noProof/>
          <w:lang w:eastAsia="pt-BR"/>
        </w:rPr>
        <w:lastRenderedPageBreak/>
        <mc:AlternateContent>
          <mc:Choice Requires="wpg">
            <w:drawing>
              <wp:anchor distT="0" distB="0" distL="114300" distR="114300" simplePos="0" relativeHeight="251659264" behindDoc="0" locked="0" layoutInCell="1" allowOverlap="1" wp14:anchorId="05BDDE92" wp14:editId="7F676062">
                <wp:simplePos x="0" y="0"/>
                <wp:positionH relativeFrom="column">
                  <wp:posOffset>5418455</wp:posOffset>
                </wp:positionH>
                <wp:positionV relativeFrom="paragraph">
                  <wp:posOffset>490855</wp:posOffset>
                </wp:positionV>
                <wp:extent cx="116205" cy="654050"/>
                <wp:effectExtent l="38100" t="0" r="36195" b="50800"/>
                <wp:wrapNone/>
                <wp:docPr id="25" name="Grupo 25"/>
                <wp:cNvGraphicFramePr/>
                <a:graphic xmlns:a="http://schemas.openxmlformats.org/drawingml/2006/main">
                  <a:graphicData uri="http://schemas.microsoft.com/office/word/2010/wordprocessingGroup">
                    <wpg:wgp>
                      <wpg:cNvGrpSpPr/>
                      <wpg:grpSpPr>
                        <a:xfrm>
                          <a:off x="0" y="0"/>
                          <a:ext cx="116205" cy="654050"/>
                          <a:chOff x="0" y="0"/>
                          <a:chExt cx="116542" cy="654304"/>
                        </a:xfrm>
                      </wpg:grpSpPr>
                      <wps:wsp>
                        <wps:cNvPr id="23" name="Conector de seta reta 23"/>
                        <wps:cNvCnPr/>
                        <wps:spPr>
                          <a:xfrm>
                            <a:off x="57912" y="70104"/>
                            <a:ext cx="0" cy="5842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Elipse 24"/>
                        <wps:cNvSpPr/>
                        <wps:spPr>
                          <a:xfrm>
                            <a:off x="0" y="0"/>
                            <a:ext cx="116542" cy="116542"/>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E493B4" id="Grupo 25" o:spid="_x0000_s1026" style="position:absolute;margin-left:426.65pt;margin-top:38.65pt;width:9.15pt;height:51.5pt;z-index:251659264" coordsize="1165,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">
                <v:shapetype id="_x0000_t32" coordsize="21600,21600" o:spt="32" o:oned="t" path="m,l21600,21600e" filled="f">
                  <v:path arrowok="t" fillok="f" o:connecttype="none"/>
                  <o:lock v:ext="edit" shapetype="t"/>
                </v:shapetype>
                <v:shape id="Conector de seta reta 23" o:spid="_x0000_s1027" type="#_x0000_t32" style="position:absolute;left:579;top:701;width:0;height:5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" strokecolor="red" strokeweight="3pt">
                  <v:stroke endarrow="block"/>
                </v:shape>
                <v:oval id="Elipse 24" o:spid="_x0000_s1028" style="position:absolute;width:1165;height:1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" fillcolor="red" strokecolor="red" strokeweight="2pt"/>
              </v:group>
            </w:pict>
          </mc:Fallback>
        </mc:AlternateContent>
      </w:r>
      <w:r w:rsidR="00257177" w:rsidRPr="00C04B3F">
        <w:rPr>
          <w:rFonts w:cs="Arial"/>
          <w:b/>
        </w:rPr>
        <w:t>Guia de Preenchimento</w:t>
      </w:r>
      <w:r w:rsidR="00EC0001">
        <w:rPr>
          <w:noProof/>
          <w:lang w:eastAsia="pt-BR"/>
        </w:rPr>
        <w:drawing>
          <wp:inline distT="0" distB="0" distL="0" distR="0" wp14:anchorId="70ABC682" wp14:editId="6F414B59">
            <wp:extent cx="9720000" cy="335941"/>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720000" cy="335941"/>
                    </a:xfrm>
                    <a:prstGeom prst="rect">
                      <a:avLst/>
                    </a:prstGeom>
                    <a:noFill/>
                  </pic:spPr>
                </pic:pic>
              </a:graphicData>
            </a:graphic>
          </wp:inline>
        </w:drawing>
      </w:r>
    </w:p>
    <w:p w14:paraId="05BDDE5E" w14:textId="53AFFD4E" w:rsidR="00A1305C" w:rsidRPr="00F7625C" w:rsidRDefault="00A1305C" w:rsidP="009B0616">
      <w:pPr>
        <w:pStyle w:val="Figura"/>
      </w:pPr>
    </w:p>
    <w:p w14:paraId="05BDDE5F" w14:textId="77777777" w:rsidR="00A1305C" w:rsidRPr="00BF2763" w:rsidRDefault="009B0616" w:rsidP="009B0616">
      <w:pPr>
        <w:pStyle w:val="Texto"/>
        <w:spacing w:before="1800"/>
      </w:pPr>
      <w:r>
        <w:rPr>
          <w:b/>
          <w:noProof/>
          <w:lang w:eastAsia="pt-BR"/>
        </w:rPr>
        <mc:AlternateContent>
          <mc:Choice Requires="wps">
            <w:drawing>
              <wp:anchor distT="0" distB="0" distL="114300" distR="114300" simplePos="0" relativeHeight="251657216" behindDoc="0" locked="0" layoutInCell="1" allowOverlap="1" wp14:anchorId="05BDDE96" wp14:editId="0B5576F7">
                <wp:simplePos x="0" y="0"/>
                <wp:positionH relativeFrom="column">
                  <wp:posOffset>4547870</wp:posOffset>
                </wp:positionH>
                <wp:positionV relativeFrom="paragraph">
                  <wp:posOffset>374650</wp:posOffset>
                </wp:positionV>
                <wp:extent cx="1952625" cy="333375"/>
                <wp:effectExtent l="0" t="0" r="9525" b="9525"/>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333375"/>
                        </a:xfrm>
                        <a:prstGeom prst="rect">
                          <a:avLst/>
                        </a:prstGeom>
                        <a:solidFill>
                          <a:srgbClr val="FFFFFF"/>
                        </a:solidFill>
                        <a:ln w="9525">
                          <a:noFill/>
                          <a:miter lim="800000"/>
                          <a:headEnd/>
                          <a:tailEnd/>
                        </a:ln>
                      </wps:spPr>
                      <wps:txbx>
                        <w:txbxContent>
                          <w:p w14:paraId="05BDDEBA" w14:textId="77777777" w:rsidR="006E4636" w:rsidRPr="00F7625C" w:rsidRDefault="006E4636" w:rsidP="00F7625C">
                            <w:pPr>
                              <w:jc w:val="center"/>
                              <w:rPr>
                                <w:b/>
                              </w:rPr>
                            </w:pPr>
                            <w:r w:rsidRPr="00F7625C">
                              <w:rPr>
                                <w:b/>
                              </w:rPr>
                              <w:t>Descritivo da Solução</w:t>
                            </w:r>
                          </w:p>
                        </w:txbxContent>
                      </wps:txbx>
                      <wps:bodyPr rot="0" vert="horz" wrap="square" lIns="0" tIns="0" rIns="0" bIns="0" anchor="ctr" anchorCtr="0">
                        <a:noAutofit/>
                      </wps:bodyPr>
                    </wps:wsp>
                  </a:graphicData>
                </a:graphic>
              </wp:anchor>
            </w:drawing>
          </mc:Choice>
          <mc:Fallback>
            <w:pict>
              <v:shapetype w14:anchorId="05BDDE96" id="_x0000_t202" coordsize="21600,21600" o:spt="202" path="m,l,21600r21600,l21600,xe">
                <v:stroke joinstyle="miter"/>
                <v:path gradientshapeok="t" o:connecttype="rect"/>
              </v:shapetype>
              <v:shape id="Caixa de Texto 2" o:spid="_x0000_s1026" type="#_x0000_t202" style="position:absolute;left:0;text-align:left;margin-left:358.1pt;margin-top:29.5pt;width:153.75pt;height:26.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" stroked="f">
                <v:textbox inset="0,0,0,0">
                  <w:txbxContent>
                    <w:p w14:paraId="05BDDEBA" w14:textId="77777777" w:rsidR="006E4636" w:rsidRPr="00F7625C" w:rsidRDefault="006E4636" w:rsidP="00F7625C">
                      <w:pPr>
                        <w:jc w:val="center"/>
                        <w:rPr>
                          <w:b/>
                        </w:rPr>
                      </w:pPr>
                      <w:r w:rsidRPr="00F7625C">
                        <w:rPr>
                          <w:b/>
                        </w:rPr>
                        <w:t>Descritivo da Solução</w:t>
                      </w:r>
                    </w:p>
                  </w:txbxContent>
                </v:textbox>
              </v:shape>
            </w:pict>
          </mc:Fallback>
        </mc:AlternateContent>
      </w:r>
      <w:r w:rsidR="00A1305C" w:rsidRPr="00BF2763">
        <w:rPr>
          <w:b/>
        </w:rPr>
        <w:t xml:space="preserve">Objetivo: </w:t>
      </w:r>
      <w:r w:rsidR="00A1305C" w:rsidRPr="00BF2763">
        <w:t xml:space="preserve">Este documento tem a finalidade de </w:t>
      </w:r>
      <w:r w:rsidR="00A1305C">
        <w:t>descrever detalhadamente os requisitos funcionais e não funciona</w:t>
      </w:r>
      <w:r w:rsidR="005B5094">
        <w:t>is do sistema, a fim de atender à</w:t>
      </w:r>
      <w:r w:rsidR="00A1305C">
        <w:t xml:space="preserve"> Solicitaç</w:t>
      </w:r>
      <w:r w:rsidR="002A2475">
        <w:t xml:space="preserve">ão da </w:t>
      </w:r>
      <w:r w:rsidR="005B5094">
        <w:t xml:space="preserve">Demanda, </w:t>
      </w:r>
      <w:r w:rsidR="002A2475">
        <w:t>com alternativa para especificações com e sem Caso de Uso.</w:t>
      </w:r>
    </w:p>
    <w:p w14:paraId="05BDDE60" w14:textId="77777777" w:rsidR="00A1305C" w:rsidRPr="00BF2763" w:rsidRDefault="00A1305C" w:rsidP="00CF7297">
      <w:pPr>
        <w:pStyle w:val="Texto"/>
        <w:spacing w:after="400"/>
        <w:rPr>
          <w:b/>
        </w:rPr>
      </w:pPr>
      <w:r w:rsidRPr="00BF2763">
        <w:rPr>
          <w:b/>
        </w:rPr>
        <w:t xml:space="preserve">Responsável: </w:t>
      </w:r>
      <w:r w:rsidRPr="00A1305C">
        <w:t>Líder/</w:t>
      </w:r>
      <w:r>
        <w:t xml:space="preserve">Responsável </w:t>
      </w:r>
      <w:r w:rsidRPr="00BF2763">
        <w:t>Técnico</w:t>
      </w:r>
      <w:r>
        <w:t>.</w:t>
      </w:r>
    </w:p>
    <w:tbl>
      <w:tblPr>
        <w:tblW w:w="0" w:type="auto"/>
        <w:jc w:val="right"/>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0" w:type="dxa"/>
          <w:right w:w="0" w:type="dxa"/>
        </w:tblCellMar>
        <w:tblLook w:val="04A0" w:firstRow="1" w:lastRow="0" w:firstColumn="1" w:lastColumn="0" w:noHBand="0" w:noVBand="1"/>
      </w:tblPr>
      <w:tblGrid>
        <w:gridCol w:w="4660"/>
        <w:gridCol w:w="3402"/>
      </w:tblGrid>
      <w:tr w:rsidR="00DC7076" w14:paraId="05BDDE63" w14:textId="77777777" w:rsidTr="00EC4BF4">
        <w:trPr>
          <w:trHeight w:val="850"/>
          <w:jc w:val="right"/>
        </w:trPr>
        <w:tc>
          <w:tcPr>
            <w:tcW w:w="3742" w:type="dxa"/>
            <w:vAlign w:val="center"/>
          </w:tcPr>
          <w:p w14:paraId="05BDDE61" w14:textId="77777777" w:rsidR="00DC7076" w:rsidRDefault="00DC7076" w:rsidP="00ED0285">
            <w:r>
              <w:rPr>
                <w:noProof/>
                <w:lang w:eastAsia="pt-BR"/>
              </w:rPr>
              <mc:AlternateContent>
                <mc:Choice Requires="wps">
                  <w:drawing>
                    <wp:inline distT="0" distB="0" distL="0" distR="0" wp14:anchorId="05BDDE98" wp14:editId="05BDDE99">
                      <wp:extent cx="2952000" cy="324000"/>
                      <wp:effectExtent l="0" t="0" r="1270" b="0"/>
                      <wp:docPr id="10" name="Pentágono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2000" cy="324000"/>
                              </a:xfrm>
                              <a:prstGeom prst="homePlate">
                                <a:avLst/>
                              </a:prstGeom>
                              <a:solidFill>
                                <a:schemeClr val="accent6"/>
                              </a:solidFill>
                              <a:ln w="9525" cap="flat" cmpd="sng" algn="ctr">
                                <a:noFill/>
                                <a:prstDash val="solid"/>
                              </a:ln>
                              <a:effectLst/>
                            </wps:spPr>
                            <wps:txbx>
                              <w:txbxContent>
                                <w:p w14:paraId="05BDDEBB" w14:textId="77777777" w:rsidR="006E4636" w:rsidRPr="009F7C9C" w:rsidRDefault="006E4636" w:rsidP="00ED0285">
                                  <w:pPr>
                                    <w:jc w:val="center"/>
                                    <w:rPr>
                                      <w:b/>
                                      <w:sz w:val="28"/>
                                      <w:szCs w:val="28"/>
                                    </w:rPr>
                                  </w:pPr>
                                  <w:r w:rsidRPr="009F7C9C">
                                    <w:rPr>
                                      <w:b/>
                                      <w:sz w:val="28"/>
                                      <w:szCs w:val="28"/>
                                    </w:rPr>
                                    <w:t>Guia de Preenchimento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5BDDE98"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0" o:spid="_x0000_s1027" type="#_x0000_t15" style="width:232.45pt;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" adj="20415" fillcolor="#f79646 [3209]" stroked="f">
                      <v:path arrowok="t"/>
                      <v:textbox>
                        <w:txbxContent>
                          <w:p w14:paraId="05BDDEBB" w14:textId="77777777" w:rsidR="006E4636" w:rsidRPr="009F7C9C" w:rsidRDefault="006E4636" w:rsidP="00ED0285">
                            <w:pPr>
                              <w:jc w:val="center"/>
                              <w:rPr>
                                <w:b/>
                                <w:sz w:val="28"/>
                                <w:szCs w:val="28"/>
                              </w:rPr>
                            </w:pPr>
                            <w:r w:rsidRPr="009F7C9C">
                              <w:rPr>
                                <w:b/>
                                <w:sz w:val="28"/>
                                <w:szCs w:val="28"/>
                              </w:rPr>
                              <w:t>Guia de Preenchimento</w:t>
                            </w:r>
                          </w:p>
                        </w:txbxContent>
                      </v:textbox>
                      <w10:anchorlock/>
                    </v:shape>
                  </w:pict>
                </mc:Fallback>
              </mc:AlternateContent>
            </w:r>
          </w:p>
        </w:tc>
        <w:bookmarkStart w:id="0" w:name="_MON_1486478443"/>
        <w:bookmarkEnd w:id="0"/>
        <w:tc>
          <w:tcPr>
            <w:tcW w:w="3402" w:type="dxa"/>
            <w:vAlign w:val="center"/>
          </w:tcPr>
          <w:p w14:paraId="05BDDE62" w14:textId="77777777" w:rsidR="00DC7076" w:rsidRDefault="00D953E9" w:rsidP="00A41327">
            <w:r>
              <w:object w:dxaOrig="2520" w:dyaOrig="1663" w14:anchorId="05BDDE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5pt;height:24.05pt" o:ole="">
                  <v:imagedata r:id="rId19" o:title="" cropbottom=".5" cropleft="19466f" cropright="21413f"/>
                </v:shape>
                <o:OLEObject Type="Embed" ProgID="Word.Template.12" ShapeID="_x0000_i1025" DrawAspect="Icon" ObjectID="_1579120565" r:id="rId20"/>
              </w:object>
            </w:r>
          </w:p>
        </w:tc>
      </w:tr>
      <w:tr w:rsidR="00A37885" w14:paraId="05BDDE66" w14:textId="77777777" w:rsidTr="00EC4BF4">
        <w:trPr>
          <w:trHeight w:val="850"/>
          <w:jc w:val="right"/>
        </w:trPr>
        <w:tc>
          <w:tcPr>
            <w:tcW w:w="3742" w:type="dxa"/>
            <w:vAlign w:val="center"/>
          </w:tcPr>
          <w:p w14:paraId="05BDDE64" w14:textId="77777777" w:rsidR="00A37885" w:rsidRDefault="00A37885" w:rsidP="00ED0285">
            <w:pPr>
              <w:rPr>
                <w:noProof/>
                <w:lang w:eastAsia="pt-BR"/>
              </w:rPr>
            </w:pPr>
            <w:r>
              <w:rPr>
                <w:noProof/>
                <w:lang w:eastAsia="pt-BR"/>
              </w:rPr>
              <mc:AlternateContent>
                <mc:Choice Requires="wps">
                  <w:drawing>
                    <wp:inline distT="0" distB="0" distL="0" distR="0" wp14:anchorId="05BDDE9B" wp14:editId="05BDDE9C">
                      <wp:extent cx="2952115" cy="323850"/>
                      <wp:effectExtent l="0" t="0" r="635" b="0"/>
                      <wp:docPr id="1" name="Pentágon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115" cy="323850"/>
                              </a:xfrm>
                              <a:prstGeom prst="homePlate">
                                <a:avLst>
                                  <a:gd name="adj" fmla="val 50010"/>
                                </a:avLst>
                              </a:prstGeom>
                              <a:solidFill>
                                <a:srgbClr val="F796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DDEBC" w14:textId="77777777" w:rsidR="006E4636" w:rsidRDefault="006E4636" w:rsidP="00A37885">
                                  <w:pPr>
                                    <w:jc w:val="right"/>
                                    <w:rPr>
                                      <w:b/>
                                      <w:sz w:val="28"/>
                                      <w:szCs w:val="28"/>
                                    </w:rPr>
                                  </w:pPr>
                                  <w:r>
                                    <w:rPr>
                                      <w:b/>
                                      <w:sz w:val="28"/>
                                      <w:szCs w:val="28"/>
                                    </w:rPr>
                                    <w:t>Guia de Redação e Formatação</w:t>
                                  </w:r>
                                </w:p>
                              </w:txbxContent>
                            </wps:txbx>
                            <wps:bodyPr rot="0" vert="horz" wrap="square" lIns="91440" tIns="45720" rIns="91440" bIns="45720" anchor="ctr" anchorCtr="0" upright="1">
                              <a:noAutofit/>
                            </wps:bodyPr>
                          </wps:wsp>
                        </a:graphicData>
                      </a:graphic>
                    </wp:inline>
                  </w:drawing>
                </mc:Choice>
                <mc:Fallback>
                  <w:pict>
                    <v:shape w14:anchorId="05BDDE9B" id="Pentágono 1" o:spid="_x0000_s1028" type="#_x0000_t15" style="width:232.45pt;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" adj="20415" fillcolor="#f79646" stroked="f">
                      <v:path arrowok="t"/>
                      <v:textbox>
                        <w:txbxContent>
                          <w:p w14:paraId="05BDDEBC" w14:textId="77777777" w:rsidR="006E4636" w:rsidRDefault="006E4636" w:rsidP="00A37885">
                            <w:pPr>
                              <w:jc w:val="right"/>
                              <w:rPr>
                                <w:b/>
                                <w:sz w:val="28"/>
                                <w:szCs w:val="28"/>
                              </w:rPr>
                            </w:pPr>
                            <w:r>
                              <w:rPr>
                                <w:b/>
                                <w:sz w:val="28"/>
                                <w:szCs w:val="28"/>
                              </w:rPr>
                              <w:t>Guia de Redação e Formatação</w:t>
                            </w:r>
                          </w:p>
                        </w:txbxContent>
                      </v:textbox>
                      <w10:anchorlock/>
                    </v:shape>
                  </w:pict>
                </mc:Fallback>
              </mc:AlternateContent>
            </w:r>
          </w:p>
        </w:tc>
        <w:bookmarkStart w:id="1" w:name="_MON_1508599626"/>
        <w:bookmarkEnd w:id="1"/>
        <w:tc>
          <w:tcPr>
            <w:tcW w:w="3402" w:type="dxa"/>
            <w:vAlign w:val="center"/>
          </w:tcPr>
          <w:p w14:paraId="05BDDE65" w14:textId="77777777" w:rsidR="00A37885" w:rsidRDefault="00BD6843" w:rsidP="00A41327">
            <w:r>
              <w:object w:dxaOrig="2520" w:dyaOrig="1663" w14:anchorId="05BDDE9D">
                <v:shape id="_x0000_i1026" type="#_x0000_t75" style="width:26.95pt;height:24.05pt" o:ole="">
                  <v:imagedata r:id="rId21" o:title="" cropbottom=".5" cropleft="19518f" cropright="21558f"/>
                </v:shape>
                <o:OLEObject Type="Embed" ProgID="Word.Template.12" ShapeID="_x0000_i1026" DrawAspect="Icon" ObjectID="_1579120566" r:id="rId22"/>
              </w:object>
            </w:r>
          </w:p>
        </w:tc>
      </w:tr>
    </w:tbl>
    <w:p w14:paraId="05BDDE67" w14:textId="77777777" w:rsidR="00625575" w:rsidRPr="00247D20" w:rsidRDefault="00625575" w:rsidP="00247D20">
      <w:pPr>
        <w:tabs>
          <w:tab w:val="left" w:pos="13227"/>
        </w:tabs>
        <w:rPr>
          <w:lang w:val="en-US"/>
        </w:rPr>
        <w:sectPr w:rsidR="00625575" w:rsidRPr="00247D20" w:rsidSect="009674E3">
          <w:headerReference w:type="default" r:id="rId23"/>
          <w:footerReference w:type="default" r:id="rId24"/>
          <w:headerReference w:type="first" r:id="rId25"/>
          <w:footerReference w:type="first" r:id="rId26"/>
          <w:pgSz w:w="16838" w:h="11906" w:orient="landscape" w:code="9"/>
          <w:pgMar w:top="1985" w:right="1134" w:bottom="1701" w:left="1134" w:header="737" w:footer="737" w:gutter="0"/>
          <w:pgNumType w:start="1"/>
          <w:cols w:space="708"/>
          <w:docGrid w:linePitch="360"/>
        </w:sectPr>
      </w:pPr>
    </w:p>
    <w:p w14:paraId="05BDDE68" w14:textId="77777777" w:rsidR="00B06BB8" w:rsidRDefault="00B06BB8" w:rsidP="00F01985">
      <w:pPr>
        <w:pStyle w:val="Ttulo"/>
      </w:pPr>
      <w:bookmarkStart w:id="2" w:name="_Toc505364129"/>
      <w:r w:rsidRPr="009036A5">
        <w:lastRenderedPageBreak/>
        <w:t>Detalhamento</w:t>
      </w:r>
      <w:r w:rsidRPr="00B06BB8">
        <w:t xml:space="preserve"> da Solução</w:t>
      </w:r>
      <w:bookmarkEnd w:id="2"/>
    </w:p>
    <w:p w14:paraId="05BDDE69" w14:textId="50DEB6FA" w:rsidR="00630821" w:rsidRPr="00331A50" w:rsidRDefault="00630821" w:rsidP="00331A50">
      <w:pPr>
        <w:pStyle w:val="Ttulo1"/>
      </w:pPr>
      <w:bookmarkStart w:id="3" w:name="_Toc401163232"/>
      <w:bookmarkStart w:id="4" w:name="_Toc405283621"/>
      <w:bookmarkStart w:id="5" w:name="_Toc505364130"/>
      <w:r w:rsidRPr="00331A50">
        <w:t>Descrição/Layout</w:t>
      </w:r>
      <w:bookmarkEnd w:id="3"/>
      <w:r w:rsidR="000D5612">
        <w:t>*</w:t>
      </w:r>
      <w:bookmarkEnd w:id="5"/>
    </w:p>
    <w:bookmarkEnd w:id="4"/>
    <w:p w14:paraId="005245C3" w14:textId="6CBAD370" w:rsidR="00EE04E0" w:rsidRDefault="003C6579" w:rsidP="00CD5E65">
      <w:pPr>
        <w:pStyle w:val="Texto"/>
        <w:ind w:left="0" w:firstLine="709"/>
        <w:jc w:val="both"/>
      </w:pPr>
      <w:r>
        <w:t xml:space="preserve">Neste documento serão descritos os comportamentos e trocas de informações previstos para os dois sistemas </w:t>
      </w:r>
      <w:r w:rsidR="00C74946">
        <w:t>–</w:t>
      </w:r>
      <w:proofErr w:type="spellStart"/>
      <w:r w:rsidR="00C74946">
        <w:t>Transact</w:t>
      </w:r>
      <w:proofErr w:type="spellEnd"/>
      <w:r w:rsidR="00C74946">
        <w:t xml:space="preserve"> e </w:t>
      </w:r>
      <w:r w:rsidR="0068302A">
        <w:t xml:space="preserve">RAID </w:t>
      </w:r>
      <w:r w:rsidR="00C74946">
        <w:t>FMS. Seja através de troca de arquivos com o Informática ou através de serviços pelo SOA.</w:t>
      </w:r>
    </w:p>
    <w:p w14:paraId="6C896A0F" w14:textId="1C3ED9B6" w:rsidR="00393759" w:rsidRPr="00331A50" w:rsidRDefault="001D321F" w:rsidP="00331A50">
      <w:pPr>
        <w:pStyle w:val="Ttulo2"/>
      </w:pPr>
      <w:bookmarkStart w:id="6" w:name="_Toc401163236"/>
      <w:bookmarkStart w:id="7" w:name="_Toc505364131"/>
      <w:r w:rsidRPr="00331A50">
        <w:t>RQF</w:t>
      </w:r>
      <w:r w:rsidR="00AC3A96" w:rsidRPr="00331A50">
        <w:t>1</w:t>
      </w:r>
      <w:r w:rsidR="000D1AD9" w:rsidRPr="00331A50">
        <w:t xml:space="preserve"> – </w:t>
      </w:r>
      <w:r w:rsidR="00C74946">
        <w:t>RGN01 Envio de Informações para Análise de Fraude</w:t>
      </w:r>
      <w:bookmarkEnd w:id="7"/>
    </w:p>
    <w:p w14:paraId="1B839038" w14:textId="1D215250" w:rsidR="00393759" w:rsidRDefault="0068302A" w:rsidP="001D0799">
      <w:pPr>
        <w:pStyle w:val="Texto"/>
        <w:ind w:left="0" w:firstLine="284"/>
        <w:jc w:val="both"/>
      </w:pPr>
      <w:r>
        <w:t xml:space="preserve">Conforme solicitado na regra os campos que constam no </w:t>
      </w:r>
      <w:proofErr w:type="spellStart"/>
      <w:r>
        <w:t>Transact</w:t>
      </w:r>
      <w:proofErr w:type="spellEnd"/>
      <w:r>
        <w:t xml:space="preserve"> para envio ao sistema RAID FMS são:</w:t>
      </w:r>
    </w:p>
    <w:p w14:paraId="6E288835" w14:textId="77777777" w:rsidR="003925F0" w:rsidRDefault="0068302A" w:rsidP="0068302A">
      <w:pPr>
        <w:pStyle w:val="Texto"/>
      </w:pPr>
      <w:r w:rsidRPr="0068302A">
        <w:t>- Tipo de pessoa (Física/Jurídica)</w:t>
      </w:r>
      <w:r w:rsidRPr="0068302A">
        <w:br/>
        <w:t>- CPF ou CNPJ do cliente</w:t>
      </w:r>
      <w:r w:rsidRPr="0068302A">
        <w:br/>
        <w:t>- Data de nascimento informada pelo vendedor</w:t>
      </w:r>
      <w:r w:rsidRPr="0068302A">
        <w:br/>
        <w:t>- Nome do cliente informado na proposta</w:t>
      </w:r>
      <w:r w:rsidRPr="0068302A">
        <w:br/>
        <w:t>- Sexo do cliente</w:t>
      </w:r>
      <w:r w:rsidRPr="0068302A">
        <w:br/>
        <w:t>- Endereço informado pelo cliente</w:t>
      </w:r>
      <w:r w:rsidRPr="0068302A">
        <w:br/>
        <w:t>- Número do endereço informado pelo cliente</w:t>
      </w:r>
      <w:r w:rsidRPr="0068302A">
        <w:br/>
        <w:t>- Complemento informado pelo cliente</w:t>
      </w:r>
      <w:r w:rsidRPr="0068302A">
        <w:br/>
        <w:t>- Bairro informado pelo cliente</w:t>
      </w:r>
      <w:r w:rsidRPr="0068302A">
        <w:br/>
        <w:t>- Cidade informada pelo cliente</w:t>
      </w:r>
      <w:r w:rsidRPr="0068302A">
        <w:br/>
        <w:t>- CEP informado pelo cliente</w:t>
      </w:r>
      <w:r w:rsidRPr="0068302A">
        <w:br/>
        <w:t>- UF informada pelo cliente</w:t>
      </w:r>
      <w:r w:rsidRPr="0068302A">
        <w:br/>
        <w:t>- Número da proposta</w:t>
      </w:r>
      <w:r w:rsidRPr="0068302A">
        <w:br/>
        <w:t>- PDV</w:t>
      </w:r>
      <w:r w:rsidRPr="0068302A">
        <w:br/>
        <w:t>- Telefone de contato informado na proposta</w:t>
      </w:r>
      <w:r w:rsidRPr="0068302A">
        <w:br/>
      </w:r>
      <w:r w:rsidRPr="003925F0">
        <w:t>- Quantidade de propostas anteriores</w:t>
      </w:r>
    </w:p>
    <w:p w14:paraId="293B124E" w14:textId="0C1CFBFF" w:rsidR="0068302A" w:rsidRDefault="0068302A" w:rsidP="00310684">
      <w:pPr>
        <w:pStyle w:val="Texto"/>
      </w:pPr>
      <w:r w:rsidRPr="0068302A">
        <w:t xml:space="preserve">- </w:t>
      </w:r>
      <w:proofErr w:type="spellStart"/>
      <w:r w:rsidRPr="0068302A">
        <w:t>Flag</w:t>
      </w:r>
      <w:proofErr w:type="spellEnd"/>
      <w:r w:rsidRPr="0068302A">
        <w:t xml:space="preserve"> d</w:t>
      </w:r>
      <w:r>
        <w:t xml:space="preserve">e inadimplência na Móvel </w:t>
      </w:r>
      <w:r w:rsidRPr="0068302A">
        <w:br/>
      </w:r>
      <w:r w:rsidRPr="0068302A">
        <w:rPr>
          <w:highlight w:val="yellow"/>
        </w:rPr>
        <w:t>- Número de linhas inadimplentes consolidado</w:t>
      </w:r>
      <w:r w:rsidR="00963653">
        <w:t xml:space="preserve"> -&gt;Qual será a Consolidação?</w:t>
      </w:r>
      <w:r w:rsidRPr="0068302A">
        <w:br/>
      </w:r>
      <w:r w:rsidRPr="0068302A">
        <w:rPr>
          <w:highlight w:val="yellow"/>
        </w:rPr>
        <w:t>- Total de valores inadimplentes consolidado</w:t>
      </w:r>
      <w:r w:rsidR="00963653">
        <w:t xml:space="preserve"> -&gt;Qual será a Consolidação?</w:t>
      </w:r>
      <w:r w:rsidRPr="0068302A">
        <w:br/>
      </w:r>
      <w:r w:rsidRPr="0068302A">
        <w:rPr>
          <w:highlight w:val="yellow"/>
        </w:rPr>
        <w:t>- Total de dias inadimplentes consolidado</w:t>
      </w:r>
      <w:r w:rsidR="00963653">
        <w:t xml:space="preserve"> </w:t>
      </w:r>
      <w:r w:rsidR="00963653">
        <w:t>-&gt;Qual será a Consolidação?</w:t>
      </w:r>
      <w:r w:rsidRPr="0068302A">
        <w:br/>
        <w:t>- Dias de atraso na Fixa R1</w:t>
      </w:r>
      <w:r w:rsidRPr="0068302A">
        <w:br/>
        <w:t>- Valor em reais atrasado na Fixa R1</w:t>
      </w:r>
      <w:r w:rsidRPr="0068302A">
        <w:br/>
        <w:t>- Número de contratos em atraso na Fixa R1</w:t>
      </w:r>
      <w:r w:rsidRPr="0068302A">
        <w:br/>
        <w:t>- Dias de atraso na Fixa R2</w:t>
      </w:r>
      <w:r w:rsidRPr="0068302A">
        <w:br/>
        <w:t>- Valor em reais atrasado na Fixa R2</w:t>
      </w:r>
      <w:r w:rsidRPr="0068302A">
        <w:br/>
      </w:r>
      <w:r w:rsidRPr="0068302A">
        <w:br/>
        <w:t xml:space="preserve">- </w:t>
      </w:r>
      <w:proofErr w:type="spellStart"/>
      <w:r w:rsidRPr="0068302A">
        <w:t>Flag</w:t>
      </w:r>
      <w:proofErr w:type="spellEnd"/>
      <w:r w:rsidRPr="0068302A">
        <w:t xml:space="preserve"> de portabilidade</w:t>
      </w:r>
      <w:r w:rsidRPr="0068302A">
        <w:br/>
      </w:r>
      <w:r w:rsidRPr="0068302A">
        <w:lastRenderedPageBreak/>
        <w:t xml:space="preserve">- </w:t>
      </w:r>
      <w:r w:rsidRPr="003925F0">
        <w:rPr>
          <w:highlight w:val="yellow"/>
        </w:rPr>
        <w:t>Score configurado para Oi pela SERASA</w:t>
      </w:r>
      <w:r w:rsidR="003925F0" w:rsidRPr="003925F0">
        <w:rPr>
          <w:highlight w:val="yellow"/>
        </w:rPr>
        <w:t xml:space="preserve"> –&gt;Qual Score?</w:t>
      </w:r>
      <w:r w:rsidRPr="0068302A">
        <w:br/>
        <w:t xml:space="preserve">- ID Status do CPF na </w:t>
      </w:r>
      <w:proofErr w:type="spellStart"/>
      <w:r w:rsidRPr="0068302A">
        <w:t>Basona</w:t>
      </w:r>
      <w:proofErr w:type="spellEnd"/>
      <w:r w:rsidRPr="0068302A">
        <w:br/>
        <w:t xml:space="preserve">- Descrição status do CPF na </w:t>
      </w:r>
      <w:proofErr w:type="spellStart"/>
      <w:r w:rsidRPr="0068302A">
        <w:t>Basona</w:t>
      </w:r>
      <w:proofErr w:type="spellEnd"/>
      <w:r w:rsidRPr="0068302A">
        <w:br/>
        <w:t>- Faixa de renda individual estimada pelo SERASA</w:t>
      </w:r>
      <w:r w:rsidRPr="0068302A">
        <w:br/>
        <w:t xml:space="preserve">- </w:t>
      </w:r>
      <w:r w:rsidRPr="0068302A">
        <w:rPr>
          <w:highlight w:val="yellow"/>
        </w:rPr>
        <w:t>Tipo de negócio (MOVEL, FIXA, TV)</w:t>
      </w:r>
      <w:r w:rsidR="00963653">
        <w:t xml:space="preserve"> -&gt;</w:t>
      </w:r>
      <w:r w:rsidRPr="0068302A">
        <w:rPr>
          <w:highlight w:val="green"/>
        </w:rPr>
        <w:t>Linha de negócio</w:t>
      </w:r>
      <w:r w:rsidR="00963653">
        <w:t xml:space="preserve"> não temos o tipo, apenas a Linha que ainda sim não definimos todos os tipos possíveis.</w:t>
      </w:r>
      <w:r w:rsidRPr="0068302A">
        <w:br/>
        <w:t>- Quantidade de linhas solicitadas</w:t>
      </w:r>
      <w:r w:rsidRPr="0068302A">
        <w:br/>
        <w:t xml:space="preserve">- </w:t>
      </w:r>
      <w:proofErr w:type="spellStart"/>
      <w:r w:rsidRPr="0068302A">
        <w:t>Flag</w:t>
      </w:r>
      <w:proofErr w:type="spellEnd"/>
      <w:r w:rsidRPr="0068302A">
        <w:t xml:space="preserve"> de TV</w:t>
      </w:r>
    </w:p>
    <w:p w14:paraId="5DB64ABD" w14:textId="393F69B4" w:rsidR="00310684" w:rsidRDefault="00310684" w:rsidP="0068302A">
      <w:pPr>
        <w:pStyle w:val="Texto"/>
      </w:pPr>
      <w:r>
        <w:t>Segue o formato das informações:</w:t>
      </w:r>
    </w:p>
    <w:p w14:paraId="50C6EABE" w14:textId="4906FB32" w:rsidR="00310684" w:rsidRDefault="00310684" w:rsidP="0068302A">
      <w:pPr>
        <w:pStyle w:val="Texto"/>
      </w:pPr>
      <w:r w:rsidRPr="00310684">
        <w:drawing>
          <wp:inline distT="0" distB="0" distL="0" distR="0" wp14:anchorId="1509CEA6" wp14:editId="5C8163CA">
            <wp:extent cx="6416040" cy="3454400"/>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25464" cy="3459474"/>
                    </a:xfrm>
                    <a:prstGeom prst="rect">
                      <a:avLst/>
                    </a:prstGeom>
                    <a:noFill/>
                    <a:ln>
                      <a:noFill/>
                    </a:ln>
                  </pic:spPr>
                </pic:pic>
              </a:graphicData>
            </a:graphic>
          </wp:inline>
        </w:drawing>
      </w:r>
    </w:p>
    <w:p w14:paraId="58C76864" w14:textId="698568E0" w:rsidR="00310684" w:rsidRDefault="00310684" w:rsidP="0068302A">
      <w:pPr>
        <w:pStyle w:val="Texto"/>
      </w:pPr>
    </w:p>
    <w:p w14:paraId="53B16646" w14:textId="66A2E9C2" w:rsidR="0068302A" w:rsidRDefault="0068302A" w:rsidP="00BB30B5">
      <w:pPr>
        <w:pStyle w:val="Texto"/>
      </w:pPr>
      <w:r>
        <w:t>Estas informações serão enviadas ao RAID FMS no momento da consulta</w:t>
      </w:r>
      <w:r w:rsidR="002B632C">
        <w:t xml:space="preserve"> realizada </w:t>
      </w:r>
      <w:r w:rsidR="0036428A">
        <w:t xml:space="preserve">pelo </w:t>
      </w:r>
      <w:proofErr w:type="spellStart"/>
      <w:r w:rsidR="0036428A">
        <w:t>Transact</w:t>
      </w:r>
      <w:proofErr w:type="spellEnd"/>
      <w:r w:rsidR="0036428A">
        <w:t xml:space="preserve"> ao mesmo, </w:t>
      </w:r>
      <w:r w:rsidR="002B632C">
        <w:t xml:space="preserve">para que as informações de Fraude </w:t>
      </w:r>
      <w:r>
        <w:t>seja</w:t>
      </w:r>
      <w:r w:rsidR="002B632C">
        <w:t>m</w:t>
      </w:r>
      <w:r>
        <w:t xml:space="preserve"> devolvida</w:t>
      </w:r>
      <w:r w:rsidR="002B632C">
        <w:t>s</w:t>
      </w:r>
      <w:r w:rsidR="0036428A">
        <w:t xml:space="preserve"> para a consideração do processo de análise de </w:t>
      </w:r>
      <w:proofErr w:type="gramStart"/>
      <w:r w:rsidR="0036428A">
        <w:t xml:space="preserve">crédito </w:t>
      </w:r>
      <w:r>
        <w:t>,</w:t>
      </w:r>
      <w:proofErr w:type="gramEnd"/>
      <w:r>
        <w:t xml:space="preserve"> após este retorno não está prevista mais nenhuma comunicação entre o </w:t>
      </w:r>
      <w:proofErr w:type="spellStart"/>
      <w:r>
        <w:t>Transa</w:t>
      </w:r>
      <w:r w:rsidR="00963653">
        <w:t>ct</w:t>
      </w:r>
      <w:proofErr w:type="spellEnd"/>
      <w:r w:rsidR="00963653">
        <w:t xml:space="preserve"> </w:t>
      </w:r>
      <w:r w:rsidR="0036428A">
        <w:t>e o RAID para envio de dados</w:t>
      </w:r>
      <w:r w:rsidR="00963653">
        <w:t xml:space="preserve"> que seja</w:t>
      </w:r>
      <w:r w:rsidR="0036428A">
        <w:t xml:space="preserve">m relevantes para o fluxo de processamento do </w:t>
      </w:r>
      <w:proofErr w:type="spellStart"/>
      <w:r w:rsidR="0036428A">
        <w:t>Transact</w:t>
      </w:r>
      <w:proofErr w:type="spellEnd"/>
      <w:r w:rsidR="0036428A">
        <w:t>, a próxima etapa de comunicação será apenas para enviar o retorno da Decisão</w:t>
      </w:r>
      <w:r w:rsidR="00963653">
        <w:t>.</w:t>
      </w:r>
    </w:p>
    <w:p w14:paraId="364B6D90" w14:textId="084EF30C" w:rsidR="00AC2801" w:rsidRDefault="00AC2801" w:rsidP="00BB30B5">
      <w:pPr>
        <w:pStyle w:val="Texto"/>
      </w:pPr>
      <w:r>
        <w:t xml:space="preserve">É importante ressaltar que nem todas as informações poderão estar disponíveis no momento da consulta, uma vez que estas variáveis dependem de decisões tomadas na política, para determinar a consulta a uma base interna ou externa ao </w:t>
      </w:r>
      <w:proofErr w:type="spellStart"/>
      <w:r>
        <w:t>Transact</w:t>
      </w:r>
      <w:proofErr w:type="spellEnd"/>
      <w:r>
        <w:t>.</w:t>
      </w:r>
    </w:p>
    <w:p w14:paraId="21D24A92" w14:textId="70C27219" w:rsidR="00393759" w:rsidRDefault="00963653" w:rsidP="00393759">
      <w:pPr>
        <w:pStyle w:val="Texto"/>
      </w:pPr>
      <w:r>
        <w:lastRenderedPageBreak/>
        <w:t>As informações abaixo não estarão disponíveis para o envio no momento da comunicação com o RAID FMS:</w:t>
      </w:r>
    </w:p>
    <w:p w14:paraId="5F85D3BF" w14:textId="579E7D2C" w:rsidR="00963653" w:rsidRDefault="00963653" w:rsidP="00310684">
      <w:pPr>
        <w:pStyle w:val="Texto"/>
      </w:pPr>
      <w:r w:rsidRPr="00963653">
        <w:t xml:space="preserve">- Decisão inicial no </w:t>
      </w:r>
      <w:proofErr w:type="spellStart"/>
      <w:r w:rsidRPr="00963653">
        <w:t>Transact</w:t>
      </w:r>
      <w:proofErr w:type="spellEnd"/>
    </w:p>
    <w:p w14:paraId="7634D427" w14:textId="7E029233" w:rsidR="00310684" w:rsidRPr="00963653" w:rsidRDefault="00310684" w:rsidP="00310684">
      <w:pPr>
        <w:pStyle w:val="Texto"/>
      </w:pPr>
      <w:r w:rsidRPr="00310684">
        <w:t>- Quantidade de pontos solicitadas</w:t>
      </w:r>
    </w:p>
    <w:p w14:paraId="7F4713BB" w14:textId="6709253D" w:rsidR="00393759" w:rsidRDefault="00C74946" w:rsidP="00331A50">
      <w:pPr>
        <w:pStyle w:val="Ttulo2"/>
      </w:pPr>
      <w:bookmarkStart w:id="8" w:name="_Toc505364132"/>
      <w:r>
        <w:t>RQF1</w:t>
      </w:r>
      <w:r w:rsidR="00393759">
        <w:t xml:space="preserve"> – </w:t>
      </w:r>
      <w:r>
        <w:t>RGN02 Envio de Informações adicionais para análise de Fraude</w:t>
      </w:r>
      <w:bookmarkEnd w:id="8"/>
    </w:p>
    <w:p w14:paraId="647BC4CD" w14:textId="404259F6" w:rsidR="002F1CF2" w:rsidRDefault="00BB30B5" w:rsidP="002F1CF2">
      <w:pPr>
        <w:pStyle w:val="Texto"/>
        <w:ind w:left="0" w:firstLine="709"/>
        <w:jc w:val="both"/>
      </w:pPr>
      <w:r>
        <w:t xml:space="preserve">Além das informações enviadas anteriormente o </w:t>
      </w:r>
      <w:proofErr w:type="spellStart"/>
      <w:r>
        <w:t>Transact</w:t>
      </w:r>
      <w:proofErr w:type="spellEnd"/>
      <w:r>
        <w:t xml:space="preserve"> enviará adicionalmente no mesmo fluxo de consulta as informações abaixo:</w:t>
      </w:r>
    </w:p>
    <w:p w14:paraId="7B39D884" w14:textId="0EB56E72" w:rsidR="002F1CF2" w:rsidRDefault="002F1CF2" w:rsidP="002F1CF2">
      <w:pPr>
        <w:pStyle w:val="Texto"/>
        <w:ind w:firstLine="709"/>
        <w:jc w:val="both"/>
      </w:pPr>
      <w:r>
        <w:t xml:space="preserve">- Matrícula do vendedor (Para os </w:t>
      </w:r>
      <w:proofErr w:type="spellStart"/>
      <w:r>
        <w:t>CRMs</w:t>
      </w:r>
      <w:proofErr w:type="spellEnd"/>
      <w:r>
        <w:t xml:space="preserve"> que enviarem esta informação)</w:t>
      </w:r>
    </w:p>
    <w:p w14:paraId="75343D4E" w14:textId="77777777" w:rsidR="002F1CF2" w:rsidRDefault="002F1CF2" w:rsidP="002F1CF2">
      <w:pPr>
        <w:pStyle w:val="Texto"/>
        <w:ind w:firstLine="709"/>
        <w:jc w:val="both"/>
      </w:pPr>
      <w:r>
        <w:t>- Data e hora de inclusão da proposta</w:t>
      </w:r>
    </w:p>
    <w:p w14:paraId="243F1E84" w14:textId="0232A3A7" w:rsidR="002F1CF2" w:rsidRDefault="002F1CF2" w:rsidP="002F1CF2">
      <w:pPr>
        <w:pStyle w:val="Texto"/>
        <w:ind w:firstLine="709"/>
        <w:jc w:val="both"/>
      </w:pPr>
      <w:r>
        <w:t>- Nome da mãe informado na proposta</w:t>
      </w:r>
    </w:p>
    <w:p w14:paraId="0B84AFED" w14:textId="7F15CCB4" w:rsidR="00BB30B5" w:rsidRDefault="002F1CF2" w:rsidP="002F1CF2">
      <w:pPr>
        <w:pStyle w:val="Texto"/>
        <w:ind w:left="709"/>
        <w:jc w:val="both"/>
      </w:pPr>
      <w:r>
        <w:t xml:space="preserve">Informações que estarão presentes no </w:t>
      </w:r>
      <w:proofErr w:type="spellStart"/>
      <w:r>
        <w:t>Transact</w:t>
      </w:r>
      <w:proofErr w:type="spellEnd"/>
      <w:r>
        <w:t xml:space="preserve"> após a entrada do PRJ9567:</w:t>
      </w:r>
    </w:p>
    <w:p w14:paraId="2A78FF75" w14:textId="77777777" w:rsidR="002F1CF2" w:rsidRPr="002F1CF2" w:rsidRDefault="002F1CF2" w:rsidP="002F1CF2">
      <w:pPr>
        <w:pStyle w:val="Texto"/>
        <w:ind w:firstLine="709"/>
        <w:jc w:val="both"/>
      </w:pPr>
      <w:r w:rsidRPr="002F1CF2">
        <w:t xml:space="preserve">- </w:t>
      </w:r>
      <w:proofErr w:type="spellStart"/>
      <w:r w:rsidRPr="002F1CF2">
        <w:t>Flag</w:t>
      </w:r>
      <w:proofErr w:type="spellEnd"/>
      <w:r w:rsidRPr="002F1CF2">
        <w:t xml:space="preserve"> solicita </w:t>
      </w:r>
      <w:proofErr w:type="spellStart"/>
      <w:r w:rsidRPr="002F1CF2">
        <w:t>Movel</w:t>
      </w:r>
      <w:proofErr w:type="spellEnd"/>
    </w:p>
    <w:p w14:paraId="7EECE6EB" w14:textId="77777777" w:rsidR="002F1CF2" w:rsidRPr="002F1CF2" w:rsidRDefault="002F1CF2" w:rsidP="002F1CF2">
      <w:pPr>
        <w:pStyle w:val="Texto"/>
        <w:ind w:firstLine="709"/>
        <w:jc w:val="both"/>
      </w:pPr>
      <w:r w:rsidRPr="002F1CF2">
        <w:t xml:space="preserve">- </w:t>
      </w:r>
      <w:proofErr w:type="spellStart"/>
      <w:r w:rsidRPr="002F1CF2">
        <w:t>Flag</w:t>
      </w:r>
      <w:proofErr w:type="spellEnd"/>
      <w:r w:rsidRPr="002F1CF2">
        <w:t xml:space="preserve"> solicita Fixa</w:t>
      </w:r>
    </w:p>
    <w:p w14:paraId="4BDBC75C" w14:textId="77777777" w:rsidR="002F1CF2" w:rsidRPr="002F1CF2" w:rsidRDefault="002F1CF2" w:rsidP="002F1CF2">
      <w:pPr>
        <w:pStyle w:val="Texto"/>
        <w:ind w:firstLine="709"/>
        <w:jc w:val="both"/>
      </w:pPr>
      <w:r w:rsidRPr="002F1CF2">
        <w:t xml:space="preserve">- </w:t>
      </w:r>
      <w:proofErr w:type="spellStart"/>
      <w:r w:rsidRPr="002F1CF2">
        <w:t>Flag</w:t>
      </w:r>
      <w:proofErr w:type="spellEnd"/>
      <w:r w:rsidRPr="002F1CF2">
        <w:t xml:space="preserve"> Multiprodutos</w:t>
      </w:r>
    </w:p>
    <w:p w14:paraId="497BE3FF" w14:textId="77777777" w:rsidR="002F1CF2" w:rsidRPr="002F1CF2" w:rsidRDefault="002F1CF2" w:rsidP="002F1CF2">
      <w:pPr>
        <w:pStyle w:val="Texto"/>
        <w:ind w:firstLine="709"/>
        <w:jc w:val="both"/>
      </w:pPr>
      <w:r w:rsidRPr="002F1CF2">
        <w:t xml:space="preserve">- </w:t>
      </w:r>
      <w:proofErr w:type="spellStart"/>
      <w:r w:rsidRPr="002F1CF2">
        <w:t>Flag</w:t>
      </w:r>
      <w:proofErr w:type="spellEnd"/>
      <w:r w:rsidRPr="002F1CF2">
        <w:t xml:space="preserve"> solicita Banda Larga Fixa</w:t>
      </w:r>
    </w:p>
    <w:p w14:paraId="30E683BB" w14:textId="77777777" w:rsidR="002F1CF2" w:rsidRPr="002F1CF2" w:rsidRDefault="002F1CF2" w:rsidP="002F1CF2">
      <w:pPr>
        <w:pStyle w:val="Texto"/>
        <w:ind w:firstLine="709"/>
        <w:jc w:val="both"/>
      </w:pPr>
      <w:r w:rsidRPr="002F1CF2">
        <w:t xml:space="preserve">- </w:t>
      </w:r>
      <w:proofErr w:type="spellStart"/>
      <w:r w:rsidRPr="002F1CF2">
        <w:t>Flag</w:t>
      </w:r>
      <w:proofErr w:type="spellEnd"/>
      <w:r w:rsidRPr="002F1CF2">
        <w:t xml:space="preserve"> solicita Banda Larga Móvel</w:t>
      </w:r>
    </w:p>
    <w:p w14:paraId="591F4F21" w14:textId="77777777" w:rsidR="002F1CF2" w:rsidRPr="002F1CF2" w:rsidRDefault="002F1CF2" w:rsidP="002F1CF2">
      <w:pPr>
        <w:pStyle w:val="Texto"/>
        <w:ind w:firstLine="709"/>
        <w:jc w:val="both"/>
      </w:pPr>
      <w:r w:rsidRPr="002F1CF2">
        <w:t>- Dias de atraso do móvel</w:t>
      </w:r>
    </w:p>
    <w:p w14:paraId="212B86D9" w14:textId="756A7160" w:rsidR="002F1CF2" w:rsidRDefault="002F1CF2" w:rsidP="002F1CF2">
      <w:pPr>
        <w:pStyle w:val="Texto"/>
        <w:ind w:firstLine="709"/>
        <w:jc w:val="both"/>
      </w:pPr>
      <w:r w:rsidRPr="002F1CF2">
        <w:t xml:space="preserve">- Soma do valor em reais atrasado </w:t>
      </w:r>
      <w:proofErr w:type="gramStart"/>
      <w:r w:rsidRPr="002F1CF2">
        <w:t>na móvel</w:t>
      </w:r>
      <w:proofErr w:type="gramEnd"/>
    </w:p>
    <w:p w14:paraId="52493F7E" w14:textId="77777777" w:rsidR="00684F93" w:rsidRDefault="00684F93" w:rsidP="00684F93">
      <w:pPr>
        <w:pStyle w:val="Texto"/>
        <w:ind w:firstLine="709"/>
        <w:jc w:val="both"/>
      </w:pPr>
      <w:r>
        <w:t>- Dias de atraso na Oi Fibra</w:t>
      </w:r>
    </w:p>
    <w:p w14:paraId="5F15ACB3" w14:textId="77777777" w:rsidR="00684F93" w:rsidRDefault="00684F93" w:rsidP="00684F93">
      <w:pPr>
        <w:pStyle w:val="Texto"/>
        <w:ind w:firstLine="709"/>
        <w:jc w:val="both"/>
      </w:pPr>
      <w:r>
        <w:t>- Valor em reais atrasado na Oi Fibra</w:t>
      </w:r>
    </w:p>
    <w:p w14:paraId="4A8F3C2A" w14:textId="0C0E9409" w:rsidR="00684F93" w:rsidRPr="002F1CF2" w:rsidRDefault="00684F93" w:rsidP="002F1CF2">
      <w:pPr>
        <w:pStyle w:val="Texto"/>
        <w:ind w:firstLine="709"/>
        <w:jc w:val="both"/>
      </w:pPr>
      <w:r>
        <w:t>-</w:t>
      </w:r>
      <w:r>
        <w:t>Tipo de meio de pagamento</w:t>
      </w:r>
      <w:r>
        <w:t xml:space="preserve"> TV</w:t>
      </w:r>
    </w:p>
    <w:p w14:paraId="1E982A43" w14:textId="77777777" w:rsidR="002F1CF2" w:rsidRPr="002F1CF2" w:rsidRDefault="002F1CF2" w:rsidP="002F1CF2">
      <w:pPr>
        <w:pStyle w:val="Texto"/>
        <w:ind w:firstLine="709"/>
        <w:jc w:val="both"/>
      </w:pPr>
      <w:r w:rsidRPr="002F1CF2">
        <w:t xml:space="preserve">- Quantidade de dias como </w:t>
      </w:r>
      <w:proofErr w:type="spellStart"/>
      <w:r w:rsidRPr="002F1CF2">
        <w:t>clente</w:t>
      </w:r>
      <w:proofErr w:type="spellEnd"/>
      <w:r w:rsidRPr="002F1CF2">
        <w:t xml:space="preserve"> ativo da móvel (contrato ativo no dia da proposta)</w:t>
      </w:r>
    </w:p>
    <w:p w14:paraId="4E9A0642" w14:textId="77777777" w:rsidR="002F1CF2" w:rsidRPr="002F1CF2" w:rsidRDefault="002F1CF2" w:rsidP="002F1CF2">
      <w:pPr>
        <w:pStyle w:val="Texto"/>
        <w:ind w:firstLine="709"/>
        <w:jc w:val="both"/>
      </w:pPr>
      <w:r w:rsidRPr="002F1CF2">
        <w:t xml:space="preserve">- Quantidade de dias como </w:t>
      </w:r>
      <w:proofErr w:type="spellStart"/>
      <w:r w:rsidRPr="002F1CF2">
        <w:t>clente</w:t>
      </w:r>
      <w:proofErr w:type="spellEnd"/>
      <w:r w:rsidRPr="002F1CF2">
        <w:t xml:space="preserve"> ativo da fixa r1 (contrato ativo no dia da proposta)</w:t>
      </w:r>
    </w:p>
    <w:p w14:paraId="05EEFB7B" w14:textId="77777777" w:rsidR="002F1CF2" w:rsidRPr="002F1CF2" w:rsidRDefault="002F1CF2" w:rsidP="002F1CF2">
      <w:pPr>
        <w:pStyle w:val="Texto"/>
        <w:ind w:firstLine="709"/>
        <w:jc w:val="both"/>
      </w:pPr>
      <w:r w:rsidRPr="002F1CF2">
        <w:t xml:space="preserve">- Quantidade de dias como </w:t>
      </w:r>
      <w:proofErr w:type="spellStart"/>
      <w:r w:rsidRPr="002F1CF2">
        <w:t>clente</w:t>
      </w:r>
      <w:proofErr w:type="spellEnd"/>
      <w:r w:rsidRPr="002F1CF2">
        <w:t xml:space="preserve"> ativo da fixa r2 (contrato ativo no dia da proposta)</w:t>
      </w:r>
    </w:p>
    <w:p w14:paraId="2136183C" w14:textId="77777777" w:rsidR="002F1CF2" w:rsidRDefault="002F1CF2" w:rsidP="002F1CF2">
      <w:pPr>
        <w:pStyle w:val="Texto"/>
        <w:ind w:firstLine="709"/>
        <w:jc w:val="both"/>
      </w:pPr>
      <w:r w:rsidRPr="002F1CF2">
        <w:t xml:space="preserve">- Quantidade de dias como </w:t>
      </w:r>
      <w:proofErr w:type="spellStart"/>
      <w:r w:rsidRPr="002F1CF2">
        <w:t>clente</w:t>
      </w:r>
      <w:proofErr w:type="spellEnd"/>
      <w:r w:rsidRPr="002F1CF2">
        <w:t xml:space="preserve"> ativo da </w:t>
      </w:r>
      <w:proofErr w:type="spellStart"/>
      <w:r w:rsidRPr="002F1CF2">
        <w:t>tv</w:t>
      </w:r>
      <w:proofErr w:type="spellEnd"/>
      <w:r w:rsidRPr="002F1CF2">
        <w:t xml:space="preserve"> (contrato ativo no dia da proposta)</w:t>
      </w:r>
    </w:p>
    <w:p w14:paraId="7A892FDA" w14:textId="6BA851BD" w:rsidR="002F1CF2" w:rsidRPr="001B16A1" w:rsidRDefault="002F1CF2" w:rsidP="002F1CF2">
      <w:pPr>
        <w:pStyle w:val="Texto"/>
        <w:ind w:firstLine="709"/>
        <w:jc w:val="both"/>
      </w:pPr>
      <w:r w:rsidRPr="001B16A1">
        <w:t xml:space="preserve">- Quantidade de dias como </w:t>
      </w:r>
      <w:proofErr w:type="spellStart"/>
      <w:r w:rsidRPr="001B16A1">
        <w:t>clente</w:t>
      </w:r>
      <w:proofErr w:type="spellEnd"/>
      <w:r w:rsidRPr="001B16A1">
        <w:t xml:space="preserve"> ativo da fibra (contrato ativo no dia da proposta)</w:t>
      </w:r>
    </w:p>
    <w:p w14:paraId="3354C1D0" w14:textId="529E110F" w:rsidR="00240C18" w:rsidRDefault="00240C18" w:rsidP="002F1CF2">
      <w:pPr>
        <w:pStyle w:val="Texto"/>
        <w:ind w:firstLine="709"/>
        <w:jc w:val="both"/>
      </w:pPr>
      <w:r>
        <w:lastRenderedPageBreak/>
        <w:t>Abaixo as informações técnicas sobre os campos que serão inclusos no PRJ9567:</w:t>
      </w:r>
    </w:p>
    <w:tbl>
      <w:tblPr>
        <w:tblW w:w="9067"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4110"/>
        <w:gridCol w:w="1418"/>
        <w:gridCol w:w="1276"/>
      </w:tblGrid>
      <w:tr w:rsidR="00240C18" w:rsidRPr="003729B3" w14:paraId="32E50568" w14:textId="77777777" w:rsidTr="006E4636">
        <w:tc>
          <w:tcPr>
            <w:tcW w:w="2263" w:type="dxa"/>
            <w:shd w:val="clear" w:color="auto" w:fill="ACB9CA"/>
          </w:tcPr>
          <w:p w14:paraId="1792EB96" w14:textId="77777777" w:rsidR="00240C18" w:rsidRPr="003729B3" w:rsidRDefault="00240C18" w:rsidP="006E4636">
            <w:pPr>
              <w:ind w:right="1026"/>
              <w:rPr>
                <w:b/>
                <w:sz w:val="24"/>
                <w:szCs w:val="24"/>
              </w:rPr>
            </w:pPr>
            <w:r w:rsidRPr="003729B3">
              <w:rPr>
                <w:b/>
                <w:sz w:val="24"/>
                <w:szCs w:val="24"/>
              </w:rPr>
              <w:t>Campo</w:t>
            </w:r>
          </w:p>
        </w:tc>
        <w:tc>
          <w:tcPr>
            <w:tcW w:w="4110" w:type="dxa"/>
            <w:shd w:val="clear" w:color="auto" w:fill="ACB9CA"/>
          </w:tcPr>
          <w:p w14:paraId="7A649C1A" w14:textId="77777777" w:rsidR="00240C18" w:rsidRPr="003729B3" w:rsidRDefault="00240C18" w:rsidP="006E4636">
            <w:pPr>
              <w:rPr>
                <w:b/>
                <w:sz w:val="24"/>
                <w:szCs w:val="24"/>
              </w:rPr>
            </w:pPr>
            <w:r w:rsidRPr="003729B3">
              <w:rPr>
                <w:b/>
                <w:sz w:val="24"/>
                <w:szCs w:val="24"/>
              </w:rPr>
              <w:t>Descrição</w:t>
            </w:r>
          </w:p>
        </w:tc>
        <w:tc>
          <w:tcPr>
            <w:tcW w:w="1418" w:type="dxa"/>
            <w:shd w:val="clear" w:color="auto" w:fill="ACB9CA"/>
          </w:tcPr>
          <w:p w14:paraId="00C57DA5" w14:textId="77777777" w:rsidR="00240C18" w:rsidRPr="003729B3" w:rsidRDefault="00240C18" w:rsidP="006E4636">
            <w:pPr>
              <w:ind w:right="34"/>
              <w:rPr>
                <w:b/>
                <w:sz w:val="24"/>
                <w:szCs w:val="24"/>
              </w:rPr>
            </w:pPr>
            <w:r w:rsidRPr="003729B3">
              <w:rPr>
                <w:b/>
                <w:sz w:val="24"/>
                <w:szCs w:val="24"/>
              </w:rPr>
              <w:t>Tamanho</w:t>
            </w:r>
          </w:p>
        </w:tc>
        <w:tc>
          <w:tcPr>
            <w:tcW w:w="1276" w:type="dxa"/>
            <w:shd w:val="clear" w:color="auto" w:fill="ACB9CA"/>
          </w:tcPr>
          <w:p w14:paraId="3371E182" w14:textId="77777777" w:rsidR="00240C18" w:rsidRPr="003729B3" w:rsidRDefault="00240C18" w:rsidP="006E4636">
            <w:pPr>
              <w:ind w:right="34"/>
              <w:rPr>
                <w:b/>
                <w:sz w:val="24"/>
                <w:szCs w:val="24"/>
              </w:rPr>
            </w:pPr>
            <w:r w:rsidRPr="003729B3">
              <w:rPr>
                <w:b/>
                <w:sz w:val="24"/>
                <w:szCs w:val="24"/>
              </w:rPr>
              <w:t>Tipo</w:t>
            </w:r>
          </w:p>
        </w:tc>
      </w:tr>
      <w:tr w:rsidR="00240C18" w:rsidRPr="00BD6B42" w14:paraId="7B337293" w14:textId="77777777" w:rsidTr="006E4636">
        <w:tc>
          <w:tcPr>
            <w:tcW w:w="2263" w:type="dxa"/>
            <w:shd w:val="clear" w:color="auto" w:fill="auto"/>
          </w:tcPr>
          <w:p w14:paraId="170D2935" w14:textId="77777777" w:rsidR="00240C18" w:rsidRPr="008756BC" w:rsidRDefault="00240C18" w:rsidP="006E4636">
            <w:proofErr w:type="spellStart"/>
            <w:r w:rsidRPr="008756BC">
              <w:t>Flag_Multiprodutos</w:t>
            </w:r>
            <w:proofErr w:type="spellEnd"/>
          </w:p>
        </w:tc>
        <w:tc>
          <w:tcPr>
            <w:tcW w:w="4110" w:type="dxa"/>
            <w:shd w:val="clear" w:color="auto" w:fill="auto"/>
          </w:tcPr>
          <w:p w14:paraId="6EF29DD8" w14:textId="77777777" w:rsidR="00240C18" w:rsidRPr="00BD6B42" w:rsidRDefault="00240C18" w:rsidP="006E4636">
            <w:proofErr w:type="spellStart"/>
            <w:r w:rsidRPr="002F0B7D">
              <w:t>Flag</w:t>
            </w:r>
            <w:proofErr w:type="spellEnd"/>
            <w:r w:rsidRPr="002F0B7D">
              <w:t xml:space="preserve"> indicativa se a análise solicitada é referente a Multiprodutos. Domínio: Y ou N</w:t>
            </w:r>
          </w:p>
        </w:tc>
        <w:tc>
          <w:tcPr>
            <w:tcW w:w="1418" w:type="dxa"/>
            <w:shd w:val="clear" w:color="auto" w:fill="auto"/>
          </w:tcPr>
          <w:p w14:paraId="6C9E69E1" w14:textId="0140EB56" w:rsidR="00240C18" w:rsidRPr="00BD6B42" w:rsidRDefault="002F36F2" w:rsidP="006E4636">
            <w:r w:rsidRPr="002F36F2">
              <w:t>1</w:t>
            </w:r>
          </w:p>
        </w:tc>
        <w:tc>
          <w:tcPr>
            <w:tcW w:w="1276" w:type="dxa"/>
            <w:shd w:val="clear" w:color="auto" w:fill="auto"/>
          </w:tcPr>
          <w:p w14:paraId="1450CF75" w14:textId="77777777" w:rsidR="00240C18" w:rsidRPr="00BD6B42" w:rsidRDefault="00240C18" w:rsidP="006E4636">
            <w:proofErr w:type="spellStart"/>
            <w:r w:rsidRPr="00BD6B42">
              <w:t>String</w:t>
            </w:r>
            <w:proofErr w:type="spellEnd"/>
          </w:p>
        </w:tc>
      </w:tr>
      <w:tr w:rsidR="00240C18" w:rsidRPr="00BD6B42" w14:paraId="1FE6092A" w14:textId="77777777" w:rsidTr="006E4636">
        <w:tc>
          <w:tcPr>
            <w:tcW w:w="2263" w:type="dxa"/>
            <w:shd w:val="clear" w:color="auto" w:fill="auto"/>
          </w:tcPr>
          <w:p w14:paraId="7FBF5EA5" w14:textId="77777777" w:rsidR="00240C18" w:rsidRPr="008756BC" w:rsidRDefault="00240C18" w:rsidP="006E4636">
            <w:r w:rsidRPr="008756BC">
              <w:t>Fixo</w:t>
            </w:r>
          </w:p>
        </w:tc>
        <w:tc>
          <w:tcPr>
            <w:tcW w:w="4110" w:type="dxa"/>
            <w:vMerge w:val="restart"/>
            <w:shd w:val="clear" w:color="auto" w:fill="auto"/>
          </w:tcPr>
          <w:p w14:paraId="6B9ED9D9" w14:textId="77777777" w:rsidR="00240C18" w:rsidRDefault="00240C18" w:rsidP="006E4636">
            <w:r>
              <w:t>Domínios:</w:t>
            </w:r>
          </w:p>
          <w:p w14:paraId="4818480D" w14:textId="77777777" w:rsidR="00240C18" w:rsidRPr="008756BC" w:rsidRDefault="00240C18" w:rsidP="006E4636">
            <w:r>
              <w:t>&lt;&lt;vazio&gt;&gt; – No Info</w:t>
            </w:r>
            <w:r>
              <w:br/>
              <w:t xml:space="preserve">1 - </w:t>
            </w:r>
            <w:r w:rsidRPr="008756BC">
              <w:t xml:space="preserve">Produto Novo </w:t>
            </w:r>
          </w:p>
          <w:p w14:paraId="6690FC0D" w14:textId="77777777" w:rsidR="00240C18" w:rsidRPr="008756BC" w:rsidRDefault="00240C18" w:rsidP="006E4636">
            <w:r>
              <w:t>2 - Produto Associado Existente</w:t>
            </w:r>
          </w:p>
          <w:p w14:paraId="63227D0D" w14:textId="77777777" w:rsidR="00240C18" w:rsidRPr="00C40B00" w:rsidRDefault="00240C18" w:rsidP="006E4636">
            <w:r>
              <w:t xml:space="preserve">3 - </w:t>
            </w:r>
            <w:r w:rsidRPr="008756BC">
              <w:t>Produto Associado Convergente</w:t>
            </w:r>
          </w:p>
        </w:tc>
        <w:tc>
          <w:tcPr>
            <w:tcW w:w="1418" w:type="dxa"/>
            <w:shd w:val="clear" w:color="auto" w:fill="auto"/>
          </w:tcPr>
          <w:p w14:paraId="3D243F01" w14:textId="1A518AD8" w:rsidR="00240C18" w:rsidRPr="00BD6B42" w:rsidRDefault="002F36F2" w:rsidP="006E4636">
            <w:r>
              <w:t>50</w:t>
            </w:r>
          </w:p>
        </w:tc>
        <w:tc>
          <w:tcPr>
            <w:tcW w:w="1276" w:type="dxa"/>
            <w:shd w:val="clear" w:color="auto" w:fill="auto"/>
          </w:tcPr>
          <w:p w14:paraId="3291D6B1" w14:textId="77777777" w:rsidR="00240C18" w:rsidRPr="00BD6B42" w:rsidRDefault="00240C18" w:rsidP="006E4636">
            <w:proofErr w:type="spellStart"/>
            <w:r w:rsidRPr="00BD6B42">
              <w:t>String</w:t>
            </w:r>
            <w:proofErr w:type="spellEnd"/>
          </w:p>
        </w:tc>
      </w:tr>
      <w:tr w:rsidR="00240C18" w:rsidRPr="00BD6B42" w14:paraId="54271E87" w14:textId="77777777" w:rsidTr="006E4636">
        <w:tc>
          <w:tcPr>
            <w:tcW w:w="2263" w:type="dxa"/>
            <w:shd w:val="clear" w:color="auto" w:fill="auto"/>
          </w:tcPr>
          <w:p w14:paraId="56FA40F6" w14:textId="77777777" w:rsidR="00240C18" w:rsidRPr="008756BC" w:rsidRDefault="00240C18" w:rsidP="006E4636">
            <w:r w:rsidRPr="008756BC">
              <w:t>Velox</w:t>
            </w:r>
          </w:p>
        </w:tc>
        <w:tc>
          <w:tcPr>
            <w:tcW w:w="4110" w:type="dxa"/>
            <w:vMerge/>
            <w:shd w:val="clear" w:color="auto" w:fill="F2F2F2"/>
          </w:tcPr>
          <w:p w14:paraId="599AF9C1" w14:textId="77777777" w:rsidR="00240C18" w:rsidRPr="00C40B00" w:rsidRDefault="00240C18" w:rsidP="006E4636"/>
        </w:tc>
        <w:tc>
          <w:tcPr>
            <w:tcW w:w="1418" w:type="dxa"/>
            <w:shd w:val="clear" w:color="auto" w:fill="auto"/>
          </w:tcPr>
          <w:p w14:paraId="296C3988" w14:textId="26467BC8" w:rsidR="00240C18" w:rsidRPr="00BD6B42" w:rsidRDefault="002F36F2" w:rsidP="006E4636">
            <w:r>
              <w:t>50</w:t>
            </w:r>
          </w:p>
        </w:tc>
        <w:tc>
          <w:tcPr>
            <w:tcW w:w="1276" w:type="dxa"/>
            <w:shd w:val="clear" w:color="auto" w:fill="auto"/>
          </w:tcPr>
          <w:p w14:paraId="37E7D6C5" w14:textId="77777777" w:rsidR="00240C18" w:rsidRPr="00BD6B42" w:rsidRDefault="00240C18" w:rsidP="006E4636">
            <w:proofErr w:type="spellStart"/>
            <w:r w:rsidRPr="00BD6B42">
              <w:t>String</w:t>
            </w:r>
            <w:proofErr w:type="spellEnd"/>
          </w:p>
        </w:tc>
      </w:tr>
      <w:tr w:rsidR="00240C18" w:rsidRPr="00BD6B42" w14:paraId="21D879E2" w14:textId="77777777" w:rsidTr="006E4636">
        <w:tc>
          <w:tcPr>
            <w:tcW w:w="2263" w:type="dxa"/>
            <w:shd w:val="clear" w:color="auto" w:fill="auto"/>
          </w:tcPr>
          <w:p w14:paraId="7BCB0E83" w14:textId="77777777" w:rsidR="00240C18" w:rsidRPr="008756BC" w:rsidRDefault="00240C18" w:rsidP="006E4636">
            <w:r w:rsidRPr="008756BC">
              <w:t>TV</w:t>
            </w:r>
          </w:p>
        </w:tc>
        <w:tc>
          <w:tcPr>
            <w:tcW w:w="4110" w:type="dxa"/>
            <w:vMerge/>
            <w:shd w:val="clear" w:color="auto" w:fill="F2F2F2"/>
          </w:tcPr>
          <w:p w14:paraId="37F89FE4" w14:textId="77777777" w:rsidR="00240C18" w:rsidRPr="00C40B00" w:rsidRDefault="00240C18" w:rsidP="006E4636"/>
        </w:tc>
        <w:tc>
          <w:tcPr>
            <w:tcW w:w="1418" w:type="dxa"/>
            <w:shd w:val="clear" w:color="auto" w:fill="auto"/>
          </w:tcPr>
          <w:p w14:paraId="581AC1AC" w14:textId="0A03CB86" w:rsidR="00240C18" w:rsidRPr="00BD6B42" w:rsidRDefault="002F36F2" w:rsidP="006E4636">
            <w:r>
              <w:t>50</w:t>
            </w:r>
          </w:p>
        </w:tc>
        <w:tc>
          <w:tcPr>
            <w:tcW w:w="1276" w:type="dxa"/>
            <w:shd w:val="clear" w:color="auto" w:fill="auto"/>
          </w:tcPr>
          <w:p w14:paraId="1584C724" w14:textId="77777777" w:rsidR="00240C18" w:rsidRPr="00BD6B42" w:rsidRDefault="00240C18" w:rsidP="006E4636">
            <w:proofErr w:type="spellStart"/>
            <w:r w:rsidRPr="00BD6B42">
              <w:t>String</w:t>
            </w:r>
            <w:proofErr w:type="spellEnd"/>
          </w:p>
        </w:tc>
      </w:tr>
      <w:tr w:rsidR="00240C18" w:rsidRPr="00BD6B42" w14:paraId="1B5A4996" w14:textId="77777777" w:rsidTr="006E4636">
        <w:tc>
          <w:tcPr>
            <w:tcW w:w="2263" w:type="dxa"/>
            <w:shd w:val="clear" w:color="auto" w:fill="auto"/>
          </w:tcPr>
          <w:p w14:paraId="08C8A9B9" w14:textId="77777777" w:rsidR="00240C18" w:rsidRPr="008756BC" w:rsidRDefault="00240C18" w:rsidP="006E4636">
            <w:proofErr w:type="spellStart"/>
            <w:r w:rsidRPr="008756BC">
              <w:t>Movel</w:t>
            </w:r>
            <w:proofErr w:type="spellEnd"/>
          </w:p>
        </w:tc>
        <w:tc>
          <w:tcPr>
            <w:tcW w:w="4110" w:type="dxa"/>
            <w:vMerge/>
            <w:shd w:val="clear" w:color="auto" w:fill="F2F2F2"/>
          </w:tcPr>
          <w:p w14:paraId="1523D0C9" w14:textId="77777777" w:rsidR="00240C18" w:rsidRPr="00C40B00" w:rsidRDefault="00240C18" w:rsidP="006E4636"/>
        </w:tc>
        <w:tc>
          <w:tcPr>
            <w:tcW w:w="1418" w:type="dxa"/>
            <w:shd w:val="clear" w:color="auto" w:fill="auto"/>
          </w:tcPr>
          <w:p w14:paraId="1A0D79CD" w14:textId="2D045E3B" w:rsidR="00240C18" w:rsidRPr="00BD6B42" w:rsidRDefault="002F36F2" w:rsidP="006E4636">
            <w:r>
              <w:t>50</w:t>
            </w:r>
          </w:p>
        </w:tc>
        <w:tc>
          <w:tcPr>
            <w:tcW w:w="1276" w:type="dxa"/>
            <w:shd w:val="clear" w:color="auto" w:fill="auto"/>
          </w:tcPr>
          <w:p w14:paraId="12066B97" w14:textId="77777777" w:rsidR="00240C18" w:rsidRPr="00BD6B42" w:rsidRDefault="00240C18" w:rsidP="006E4636">
            <w:proofErr w:type="spellStart"/>
            <w:r w:rsidRPr="00BD6B42">
              <w:t>String</w:t>
            </w:r>
            <w:proofErr w:type="spellEnd"/>
          </w:p>
        </w:tc>
      </w:tr>
      <w:tr w:rsidR="00240C18" w:rsidRPr="00BD6B42" w14:paraId="418659D7" w14:textId="77777777" w:rsidTr="006E4636">
        <w:tc>
          <w:tcPr>
            <w:tcW w:w="2263" w:type="dxa"/>
            <w:shd w:val="clear" w:color="auto" w:fill="auto"/>
          </w:tcPr>
          <w:p w14:paraId="71C5CF23" w14:textId="77777777" w:rsidR="00240C18" w:rsidRPr="008756BC" w:rsidRDefault="00240C18" w:rsidP="006E4636">
            <w:r w:rsidRPr="008756BC">
              <w:t>Meio Pagamento TV</w:t>
            </w:r>
          </w:p>
        </w:tc>
        <w:tc>
          <w:tcPr>
            <w:tcW w:w="4110" w:type="dxa"/>
            <w:shd w:val="clear" w:color="auto" w:fill="F2F2F2"/>
          </w:tcPr>
          <w:p w14:paraId="4CA87523" w14:textId="77777777" w:rsidR="00240C18" w:rsidRPr="00C40B00" w:rsidRDefault="00240C18" w:rsidP="006E4636">
            <w:r w:rsidRPr="002F0B7D">
              <w:t>Preenchido com a forma de pagamento escolhida pelo cliente.</w:t>
            </w:r>
          </w:p>
        </w:tc>
        <w:tc>
          <w:tcPr>
            <w:tcW w:w="1418" w:type="dxa"/>
            <w:shd w:val="clear" w:color="auto" w:fill="auto"/>
          </w:tcPr>
          <w:p w14:paraId="75A2B0A1" w14:textId="77777777" w:rsidR="00240C18" w:rsidRPr="00BD6B42" w:rsidRDefault="00240C18" w:rsidP="006E4636">
            <w:r>
              <w:t>10</w:t>
            </w:r>
          </w:p>
        </w:tc>
        <w:tc>
          <w:tcPr>
            <w:tcW w:w="1276" w:type="dxa"/>
            <w:shd w:val="clear" w:color="auto" w:fill="auto"/>
          </w:tcPr>
          <w:p w14:paraId="7D5F066C" w14:textId="77777777" w:rsidR="00240C18" w:rsidRPr="00BD6B42" w:rsidRDefault="00240C18" w:rsidP="006E4636">
            <w:r>
              <w:t>Numérico</w:t>
            </w:r>
          </w:p>
        </w:tc>
      </w:tr>
      <w:tr w:rsidR="00240C18" w:rsidRPr="00BD6B42" w14:paraId="2DB6C504" w14:textId="77777777" w:rsidTr="00240C18">
        <w:tc>
          <w:tcPr>
            <w:tcW w:w="2263" w:type="dxa"/>
            <w:tcBorders>
              <w:top w:val="single" w:sz="4" w:space="0" w:color="auto"/>
              <w:left w:val="single" w:sz="4" w:space="0" w:color="auto"/>
              <w:bottom w:val="single" w:sz="4" w:space="0" w:color="auto"/>
              <w:right w:val="single" w:sz="4" w:space="0" w:color="auto"/>
            </w:tcBorders>
            <w:shd w:val="clear" w:color="auto" w:fill="auto"/>
          </w:tcPr>
          <w:p w14:paraId="5A75E347" w14:textId="77777777" w:rsidR="00240C18" w:rsidRPr="00BD6B42" w:rsidRDefault="00240C18" w:rsidP="00240C18">
            <w:r w:rsidRPr="00BD6B42">
              <w:t>Produto</w:t>
            </w:r>
          </w:p>
        </w:tc>
        <w:tc>
          <w:tcPr>
            <w:tcW w:w="4110" w:type="dxa"/>
            <w:tcBorders>
              <w:top w:val="single" w:sz="4" w:space="0" w:color="auto"/>
              <w:left w:val="single" w:sz="4" w:space="0" w:color="auto"/>
              <w:bottom w:val="single" w:sz="4" w:space="0" w:color="auto"/>
              <w:right w:val="single" w:sz="4" w:space="0" w:color="auto"/>
            </w:tcBorders>
            <w:shd w:val="clear" w:color="auto" w:fill="F2F2F2"/>
          </w:tcPr>
          <w:p w14:paraId="779CFB5F" w14:textId="77777777" w:rsidR="00240C18" w:rsidRPr="00C40B00" w:rsidRDefault="00240C18" w:rsidP="006E4636">
            <w:r w:rsidRPr="00C40B00">
              <w:t>Nome do Produto vigente do cliente</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C6470E2" w14:textId="77777777" w:rsidR="00240C18" w:rsidRPr="00BD6B42" w:rsidRDefault="00240C18" w:rsidP="00240C18">
            <w:r w:rsidRPr="00BD6B42">
              <w:t>50</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44B743B" w14:textId="77777777" w:rsidR="00240C18" w:rsidRPr="00BD6B42" w:rsidRDefault="00240C18" w:rsidP="00240C18">
            <w:proofErr w:type="spellStart"/>
            <w:r>
              <w:t>String</w:t>
            </w:r>
            <w:proofErr w:type="spellEnd"/>
          </w:p>
        </w:tc>
      </w:tr>
      <w:tr w:rsidR="00240C18" w:rsidRPr="00BD6B42" w14:paraId="5124181C" w14:textId="77777777" w:rsidTr="006E4636">
        <w:tc>
          <w:tcPr>
            <w:tcW w:w="2263" w:type="dxa"/>
            <w:tcBorders>
              <w:top w:val="single" w:sz="4" w:space="0" w:color="auto"/>
              <w:left w:val="single" w:sz="4" w:space="0" w:color="auto"/>
              <w:bottom w:val="single" w:sz="4" w:space="0" w:color="auto"/>
              <w:right w:val="single" w:sz="4" w:space="0" w:color="auto"/>
            </w:tcBorders>
            <w:shd w:val="clear" w:color="auto" w:fill="auto"/>
          </w:tcPr>
          <w:p w14:paraId="57B0EC2A" w14:textId="77777777" w:rsidR="00240C18" w:rsidRPr="00BD6B42" w:rsidRDefault="00240C18" w:rsidP="00240C18">
            <w:r w:rsidRPr="00C40B00">
              <w:t>Valor em atraso</w:t>
            </w:r>
          </w:p>
        </w:tc>
        <w:tc>
          <w:tcPr>
            <w:tcW w:w="4110" w:type="dxa"/>
            <w:vMerge w:val="restart"/>
            <w:tcBorders>
              <w:top w:val="single" w:sz="4" w:space="0" w:color="auto"/>
              <w:left w:val="single" w:sz="4" w:space="0" w:color="auto"/>
              <w:right w:val="single" w:sz="4" w:space="0" w:color="auto"/>
            </w:tcBorders>
            <w:shd w:val="clear" w:color="auto" w:fill="F2F2F2"/>
          </w:tcPr>
          <w:p w14:paraId="3960EC90" w14:textId="77777777" w:rsidR="00240C18" w:rsidRPr="00C40B00" w:rsidRDefault="00240C18" w:rsidP="006E4636">
            <w:r w:rsidRPr="002F0B7D">
              <w:t xml:space="preserve">O </w:t>
            </w:r>
            <w:proofErr w:type="spellStart"/>
            <w:r w:rsidRPr="002F0B7D">
              <w:t>Transact</w:t>
            </w:r>
            <w:proofErr w:type="spellEnd"/>
            <w:r w:rsidRPr="002F0B7D">
              <w:t xml:space="preserve"> não irá calcular os valores destes campos. A consolidação das informações é de responsabilidade do sistema de cobrança.</w:t>
            </w:r>
            <w:r w:rsidRPr="002F0B7D">
              <w:br/>
              <w:t>A visão consolidada para CNPJ não será pelo CNPJ8 (raiz), a consolidação(feita pelo ICS) será feita em nível filial, ou seja, utilizando o CNPJ14</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66019F7" w14:textId="77777777" w:rsidR="00240C18" w:rsidRPr="00BD6B42" w:rsidRDefault="00240C18" w:rsidP="00240C18">
            <w:r>
              <w:t>10</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D107C6" w14:textId="77777777" w:rsidR="00240C18" w:rsidRPr="00BD6B42" w:rsidRDefault="00240C18" w:rsidP="00240C18">
            <w:r>
              <w:t>Numérico</w:t>
            </w:r>
          </w:p>
        </w:tc>
      </w:tr>
      <w:tr w:rsidR="00240C18" w:rsidRPr="00BD6B42" w14:paraId="08622E1C" w14:textId="77777777" w:rsidTr="006E4636">
        <w:tc>
          <w:tcPr>
            <w:tcW w:w="2263" w:type="dxa"/>
            <w:tcBorders>
              <w:top w:val="single" w:sz="4" w:space="0" w:color="auto"/>
              <w:left w:val="single" w:sz="4" w:space="0" w:color="auto"/>
              <w:bottom w:val="single" w:sz="4" w:space="0" w:color="auto"/>
              <w:right w:val="single" w:sz="4" w:space="0" w:color="auto"/>
            </w:tcBorders>
            <w:shd w:val="clear" w:color="auto" w:fill="auto"/>
          </w:tcPr>
          <w:p w14:paraId="70BDDA90" w14:textId="77777777" w:rsidR="00240C18" w:rsidRPr="00BD6B42" w:rsidRDefault="00240C18" w:rsidP="00240C18">
            <w:r w:rsidRPr="00C40B00">
              <w:t>Valor em atraso consolidado</w:t>
            </w:r>
          </w:p>
        </w:tc>
        <w:tc>
          <w:tcPr>
            <w:tcW w:w="4110" w:type="dxa"/>
            <w:vMerge/>
            <w:tcBorders>
              <w:left w:val="single" w:sz="4" w:space="0" w:color="auto"/>
              <w:right w:val="single" w:sz="4" w:space="0" w:color="auto"/>
            </w:tcBorders>
            <w:shd w:val="clear" w:color="auto" w:fill="F2F2F2"/>
          </w:tcPr>
          <w:p w14:paraId="3E76B1D6" w14:textId="77777777" w:rsidR="00240C18" w:rsidRPr="00C40B00" w:rsidRDefault="00240C18" w:rsidP="006E4636"/>
        </w:tc>
        <w:tc>
          <w:tcPr>
            <w:tcW w:w="1418" w:type="dxa"/>
            <w:tcBorders>
              <w:top w:val="single" w:sz="4" w:space="0" w:color="auto"/>
              <w:left w:val="single" w:sz="4" w:space="0" w:color="auto"/>
              <w:bottom w:val="single" w:sz="4" w:space="0" w:color="auto"/>
              <w:right w:val="single" w:sz="4" w:space="0" w:color="auto"/>
            </w:tcBorders>
            <w:shd w:val="clear" w:color="auto" w:fill="auto"/>
          </w:tcPr>
          <w:p w14:paraId="6A912B64" w14:textId="77777777" w:rsidR="00240C18" w:rsidRPr="00BD6B42" w:rsidRDefault="00240C18" w:rsidP="00240C18">
            <w:r>
              <w:t>10</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E3A9490" w14:textId="77777777" w:rsidR="00240C18" w:rsidRPr="00BD6B42" w:rsidRDefault="00240C18" w:rsidP="00240C18">
            <w:r>
              <w:t>Numérico</w:t>
            </w:r>
          </w:p>
        </w:tc>
      </w:tr>
      <w:tr w:rsidR="00240C18" w:rsidRPr="00BD6B42" w14:paraId="7508EA29" w14:textId="77777777" w:rsidTr="006E4636">
        <w:tc>
          <w:tcPr>
            <w:tcW w:w="2263" w:type="dxa"/>
            <w:tcBorders>
              <w:top w:val="single" w:sz="4" w:space="0" w:color="auto"/>
              <w:left w:val="single" w:sz="4" w:space="0" w:color="auto"/>
              <w:bottom w:val="single" w:sz="4" w:space="0" w:color="auto"/>
              <w:right w:val="single" w:sz="4" w:space="0" w:color="auto"/>
            </w:tcBorders>
            <w:shd w:val="clear" w:color="auto" w:fill="auto"/>
          </w:tcPr>
          <w:p w14:paraId="398F9AD3" w14:textId="77777777" w:rsidR="00240C18" w:rsidRPr="00BD6B42" w:rsidRDefault="00240C18" w:rsidP="00240C18">
            <w:r w:rsidRPr="00C40B00">
              <w:t>Dias em atraso</w:t>
            </w:r>
          </w:p>
        </w:tc>
        <w:tc>
          <w:tcPr>
            <w:tcW w:w="4110" w:type="dxa"/>
            <w:vMerge/>
            <w:tcBorders>
              <w:left w:val="single" w:sz="4" w:space="0" w:color="auto"/>
              <w:right w:val="single" w:sz="4" w:space="0" w:color="auto"/>
            </w:tcBorders>
            <w:shd w:val="clear" w:color="auto" w:fill="F2F2F2"/>
          </w:tcPr>
          <w:p w14:paraId="55336266" w14:textId="77777777" w:rsidR="00240C18" w:rsidRPr="00C40B00" w:rsidRDefault="00240C18" w:rsidP="006E4636"/>
        </w:tc>
        <w:tc>
          <w:tcPr>
            <w:tcW w:w="1418" w:type="dxa"/>
            <w:tcBorders>
              <w:top w:val="single" w:sz="4" w:space="0" w:color="auto"/>
              <w:left w:val="single" w:sz="4" w:space="0" w:color="auto"/>
              <w:bottom w:val="single" w:sz="4" w:space="0" w:color="auto"/>
              <w:right w:val="single" w:sz="4" w:space="0" w:color="auto"/>
            </w:tcBorders>
            <w:shd w:val="clear" w:color="auto" w:fill="auto"/>
          </w:tcPr>
          <w:p w14:paraId="2F52C36A" w14:textId="77777777" w:rsidR="00240C18" w:rsidRPr="00BD6B42" w:rsidRDefault="00240C18" w:rsidP="00240C18">
            <w:r>
              <w:t>4</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51F839D" w14:textId="77777777" w:rsidR="00240C18" w:rsidRPr="00BD6B42" w:rsidRDefault="00240C18" w:rsidP="00240C18">
            <w:r>
              <w:t>Numérico</w:t>
            </w:r>
          </w:p>
        </w:tc>
      </w:tr>
      <w:tr w:rsidR="00240C18" w:rsidRPr="00BD6B42" w14:paraId="576AD598" w14:textId="77777777" w:rsidTr="006E4636">
        <w:tc>
          <w:tcPr>
            <w:tcW w:w="2263" w:type="dxa"/>
            <w:tcBorders>
              <w:top w:val="single" w:sz="4" w:space="0" w:color="auto"/>
              <w:left w:val="single" w:sz="4" w:space="0" w:color="auto"/>
              <w:bottom w:val="single" w:sz="4" w:space="0" w:color="auto"/>
              <w:right w:val="single" w:sz="4" w:space="0" w:color="auto"/>
            </w:tcBorders>
            <w:shd w:val="clear" w:color="auto" w:fill="auto"/>
          </w:tcPr>
          <w:p w14:paraId="720C15B6" w14:textId="77777777" w:rsidR="00240C18" w:rsidRPr="00BD6B42" w:rsidRDefault="00240C18" w:rsidP="00240C18">
            <w:r w:rsidRPr="00C40B00">
              <w:t>Dias em atraso consolidado</w:t>
            </w:r>
          </w:p>
        </w:tc>
        <w:tc>
          <w:tcPr>
            <w:tcW w:w="4110" w:type="dxa"/>
            <w:vMerge/>
            <w:tcBorders>
              <w:left w:val="single" w:sz="4" w:space="0" w:color="auto"/>
              <w:bottom w:val="single" w:sz="4" w:space="0" w:color="auto"/>
              <w:right w:val="single" w:sz="4" w:space="0" w:color="auto"/>
            </w:tcBorders>
            <w:shd w:val="clear" w:color="auto" w:fill="F2F2F2"/>
          </w:tcPr>
          <w:p w14:paraId="54A9D9D5" w14:textId="77777777" w:rsidR="00240C18" w:rsidRPr="00C40B00" w:rsidRDefault="00240C18" w:rsidP="006E4636"/>
        </w:tc>
        <w:tc>
          <w:tcPr>
            <w:tcW w:w="1418" w:type="dxa"/>
            <w:tcBorders>
              <w:top w:val="single" w:sz="4" w:space="0" w:color="auto"/>
              <w:left w:val="single" w:sz="4" w:space="0" w:color="auto"/>
              <w:bottom w:val="single" w:sz="4" w:space="0" w:color="auto"/>
              <w:right w:val="single" w:sz="4" w:space="0" w:color="auto"/>
            </w:tcBorders>
            <w:shd w:val="clear" w:color="auto" w:fill="auto"/>
          </w:tcPr>
          <w:p w14:paraId="13169DD1" w14:textId="77777777" w:rsidR="00240C18" w:rsidRPr="00BD6B42" w:rsidRDefault="00240C18" w:rsidP="00240C18">
            <w:r>
              <w:t>4</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B121CE" w14:textId="77777777" w:rsidR="00240C18" w:rsidRPr="00BD6B42" w:rsidRDefault="00240C18" w:rsidP="00240C18">
            <w:r>
              <w:t>Numérico</w:t>
            </w:r>
          </w:p>
        </w:tc>
      </w:tr>
      <w:tr w:rsidR="00AC2801" w:rsidRPr="002F0B7D" w14:paraId="0612A02E" w14:textId="77777777" w:rsidTr="00AC2801">
        <w:tc>
          <w:tcPr>
            <w:tcW w:w="2263" w:type="dxa"/>
            <w:tcBorders>
              <w:top w:val="single" w:sz="4" w:space="0" w:color="auto"/>
              <w:left w:val="single" w:sz="4" w:space="0" w:color="auto"/>
              <w:bottom w:val="single" w:sz="4" w:space="0" w:color="auto"/>
              <w:right w:val="single" w:sz="4" w:space="0" w:color="auto"/>
            </w:tcBorders>
            <w:shd w:val="clear" w:color="auto" w:fill="auto"/>
          </w:tcPr>
          <w:p w14:paraId="071688E4" w14:textId="77777777" w:rsidR="00AC2801" w:rsidRPr="002F0B7D" w:rsidRDefault="00AC2801" w:rsidP="00AC2801">
            <w:proofErr w:type="spellStart"/>
            <w:r w:rsidRPr="002F0B7D">
              <w:t>SC_Data</w:t>
            </w:r>
            <w:proofErr w:type="spellEnd"/>
            <w:r w:rsidRPr="002F0B7D">
              <w:t xml:space="preserve"> de ativação FIXA R1</w:t>
            </w:r>
          </w:p>
        </w:tc>
        <w:tc>
          <w:tcPr>
            <w:tcW w:w="4110" w:type="dxa"/>
            <w:tcBorders>
              <w:top w:val="single" w:sz="4" w:space="0" w:color="auto"/>
              <w:left w:val="single" w:sz="4" w:space="0" w:color="auto"/>
              <w:bottom w:val="single" w:sz="4" w:space="0" w:color="auto"/>
              <w:right w:val="single" w:sz="4" w:space="0" w:color="auto"/>
            </w:tcBorders>
            <w:shd w:val="clear" w:color="auto" w:fill="F2F2F2"/>
          </w:tcPr>
          <w:p w14:paraId="068E4243" w14:textId="77777777" w:rsidR="00AC2801" w:rsidRPr="002F0B7D" w:rsidRDefault="00AC2801" w:rsidP="006E4636">
            <w:r w:rsidRPr="002F0B7D">
              <w:t>Data de instalação/ativação do produto mais antigo cadastrado no STC</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1A90B6FE" w14:textId="77777777" w:rsidR="00AC2801" w:rsidRPr="002F0B7D" w:rsidRDefault="00AC2801" w:rsidP="00AC2801">
            <w:r w:rsidRPr="002F0B7D">
              <w:t>8</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C90005" w14:textId="77777777" w:rsidR="00AC2801" w:rsidRPr="002F0B7D" w:rsidRDefault="00AC2801" w:rsidP="00AC2801">
            <w:proofErr w:type="spellStart"/>
            <w:r w:rsidRPr="002F0B7D">
              <w:t>String</w:t>
            </w:r>
            <w:proofErr w:type="spellEnd"/>
          </w:p>
        </w:tc>
      </w:tr>
      <w:tr w:rsidR="00AC2801" w:rsidRPr="002F0B7D" w14:paraId="585C5265" w14:textId="77777777" w:rsidTr="00AC2801">
        <w:tc>
          <w:tcPr>
            <w:tcW w:w="2263" w:type="dxa"/>
            <w:tcBorders>
              <w:top w:val="single" w:sz="4" w:space="0" w:color="auto"/>
              <w:left w:val="single" w:sz="4" w:space="0" w:color="auto"/>
              <w:bottom w:val="single" w:sz="4" w:space="0" w:color="auto"/>
              <w:right w:val="single" w:sz="4" w:space="0" w:color="auto"/>
            </w:tcBorders>
            <w:shd w:val="clear" w:color="auto" w:fill="auto"/>
          </w:tcPr>
          <w:p w14:paraId="1397A874" w14:textId="77777777" w:rsidR="00AC2801" w:rsidRPr="002F0B7D" w:rsidRDefault="00AC2801" w:rsidP="00AC2801">
            <w:proofErr w:type="spellStart"/>
            <w:r w:rsidRPr="002F0B7D">
              <w:t>SC_Data</w:t>
            </w:r>
            <w:proofErr w:type="spellEnd"/>
            <w:r w:rsidRPr="002F0B7D">
              <w:t xml:space="preserve"> de ativação FIXA R2</w:t>
            </w:r>
          </w:p>
        </w:tc>
        <w:tc>
          <w:tcPr>
            <w:tcW w:w="4110" w:type="dxa"/>
            <w:tcBorders>
              <w:top w:val="single" w:sz="4" w:space="0" w:color="auto"/>
              <w:left w:val="single" w:sz="4" w:space="0" w:color="auto"/>
              <w:bottom w:val="single" w:sz="4" w:space="0" w:color="auto"/>
              <w:right w:val="single" w:sz="4" w:space="0" w:color="auto"/>
            </w:tcBorders>
            <w:shd w:val="clear" w:color="auto" w:fill="F2F2F2"/>
          </w:tcPr>
          <w:p w14:paraId="3C263645" w14:textId="77777777" w:rsidR="00AC2801" w:rsidRPr="002F0B7D" w:rsidRDefault="00AC2801" w:rsidP="006E4636">
            <w:r w:rsidRPr="002F0B7D">
              <w:t>Data de instalação/ativação do produto mais antigo cadastrado no SAC</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20FCBD86" w14:textId="77777777" w:rsidR="00AC2801" w:rsidRPr="002F0B7D" w:rsidRDefault="00AC2801" w:rsidP="00AC2801">
            <w:r w:rsidRPr="002F0B7D">
              <w:t>8</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AFF89F6" w14:textId="77777777" w:rsidR="00AC2801" w:rsidRPr="002F0B7D" w:rsidRDefault="00AC2801" w:rsidP="00AC2801">
            <w:proofErr w:type="spellStart"/>
            <w:r w:rsidRPr="002F0B7D">
              <w:t>String</w:t>
            </w:r>
            <w:proofErr w:type="spellEnd"/>
          </w:p>
        </w:tc>
      </w:tr>
      <w:tr w:rsidR="00AC2801" w:rsidRPr="002F0B7D" w14:paraId="2852085B" w14:textId="77777777" w:rsidTr="00AC2801">
        <w:tc>
          <w:tcPr>
            <w:tcW w:w="2263" w:type="dxa"/>
            <w:tcBorders>
              <w:top w:val="single" w:sz="4" w:space="0" w:color="auto"/>
              <w:left w:val="single" w:sz="4" w:space="0" w:color="auto"/>
              <w:bottom w:val="single" w:sz="4" w:space="0" w:color="auto"/>
              <w:right w:val="single" w:sz="4" w:space="0" w:color="auto"/>
            </w:tcBorders>
            <w:shd w:val="clear" w:color="auto" w:fill="auto"/>
          </w:tcPr>
          <w:p w14:paraId="68D1D716" w14:textId="77777777" w:rsidR="00AC2801" w:rsidRPr="002F0B7D" w:rsidRDefault="00AC2801" w:rsidP="00AC2801">
            <w:proofErr w:type="spellStart"/>
            <w:r w:rsidRPr="002F0B7D">
              <w:t>SC_Data</w:t>
            </w:r>
            <w:proofErr w:type="spellEnd"/>
            <w:r w:rsidRPr="002F0B7D">
              <w:t xml:space="preserve"> de ativação OITV</w:t>
            </w:r>
          </w:p>
        </w:tc>
        <w:tc>
          <w:tcPr>
            <w:tcW w:w="4110" w:type="dxa"/>
            <w:tcBorders>
              <w:top w:val="single" w:sz="4" w:space="0" w:color="auto"/>
              <w:left w:val="single" w:sz="4" w:space="0" w:color="auto"/>
              <w:bottom w:val="single" w:sz="4" w:space="0" w:color="auto"/>
              <w:right w:val="single" w:sz="4" w:space="0" w:color="auto"/>
            </w:tcBorders>
            <w:shd w:val="clear" w:color="auto" w:fill="F2F2F2"/>
          </w:tcPr>
          <w:p w14:paraId="5535647F" w14:textId="77777777" w:rsidR="00AC2801" w:rsidRPr="002F0B7D" w:rsidRDefault="00AC2801" w:rsidP="006E4636">
            <w:r w:rsidRPr="002F0B7D">
              <w:t>Data de instalação/ativação do produto mais antigo cadastrado no SINN</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C5D3F7D" w14:textId="77777777" w:rsidR="00AC2801" w:rsidRPr="002F0B7D" w:rsidRDefault="00AC2801" w:rsidP="00AC2801">
            <w:r w:rsidRPr="002F0B7D">
              <w:t>8</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0599912" w14:textId="77777777" w:rsidR="00AC2801" w:rsidRPr="002F0B7D" w:rsidRDefault="00AC2801" w:rsidP="00AC2801">
            <w:proofErr w:type="spellStart"/>
            <w:r w:rsidRPr="002F0B7D">
              <w:t>String</w:t>
            </w:r>
            <w:proofErr w:type="spellEnd"/>
          </w:p>
        </w:tc>
      </w:tr>
      <w:tr w:rsidR="00AC2801" w:rsidRPr="002F0B7D" w14:paraId="4BB136F2" w14:textId="77777777" w:rsidTr="00AC2801">
        <w:tc>
          <w:tcPr>
            <w:tcW w:w="2263" w:type="dxa"/>
            <w:tcBorders>
              <w:top w:val="single" w:sz="4" w:space="0" w:color="auto"/>
              <w:left w:val="single" w:sz="4" w:space="0" w:color="auto"/>
              <w:bottom w:val="single" w:sz="4" w:space="0" w:color="auto"/>
              <w:right w:val="single" w:sz="4" w:space="0" w:color="auto"/>
            </w:tcBorders>
            <w:shd w:val="clear" w:color="auto" w:fill="auto"/>
          </w:tcPr>
          <w:p w14:paraId="6E17431A" w14:textId="77777777" w:rsidR="00AC2801" w:rsidRPr="002F0B7D" w:rsidRDefault="00AC2801" w:rsidP="00AC2801">
            <w:proofErr w:type="spellStart"/>
            <w:r w:rsidRPr="002F0B7D">
              <w:t>SC_Data</w:t>
            </w:r>
            <w:proofErr w:type="spellEnd"/>
            <w:r w:rsidRPr="002F0B7D">
              <w:t xml:space="preserve"> de ativação MOVEL</w:t>
            </w:r>
          </w:p>
        </w:tc>
        <w:tc>
          <w:tcPr>
            <w:tcW w:w="4110" w:type="dxa"/>
            <w:tcBorders>
              <w:top w:val="single" w:sz="4" w:space="0" w:color="auto"/>
              <w:left w:val="single" w:sz="4" w:space="0" w:color="auto"/>
              <w:bottom w:val="single" w:sz="4" w:space="0" w:color="auto"/>
              <w:right w:val="single" w:sz="4" w:space="0" w:color="auto"/>
            </w:tcBorders>
            <w:shd w:val="clear" w:color="auto" w:fill="F2F2F2"/>
          </w:tcPr>
          <w:p w14:paraId="0D76378E" w14:textId="77777777" w:rsidR="00AC2801" w:rsidRPr="002F0B7D" w:rsidRDefault="00AC2801" w:rsidP="006E4636">
            <w:r w:rsidRPr="002F0B7D">
              <w:t>Data de instalação/ativação do produto mais antigo cadastrado no SIEBEL</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B3E06D9" w14:textId="77777777" w:rsidR="00AC2801" w:rsidRPr="002F0B7D" w:rsidRDefault="00AC2801" w:rsidP="00AC2801">
            <w:r w:rsidRPr="002F0B7D">
              <w:t>8</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997883" w14:textId="77777777" w:rsidR="00AC2801" w:rsidRPr="002F0B7D" w:rsidRDefault="00AC2801" w:rsidP="00AC2801">
            <w:proofErr w:type="spellStart"/>
            <w:r w:rsidRPr="002F0B7D">
              <w:t>String</w:t>
            </w:r>
            <w:proofErr w:type="spellEnd"/>
          </w:p>
        </w:tc>
      </w:tr>
      <w:tr w:rsidR="002F36F2" w:rsidRPr="002F0B7D" w14:paraId="0EA368A8" w14:textId="77777777" w:rsidTr="002F36F2">
        <w:tc>
          <w:tcPr>
            <w:tcW w:w="2263" w:type="dxa"/>
            <w:tcBorders>
              <w:top w:val="single" w:sz="4" w:space="0" w:color="auto"/>
              <w:left w:val="single" w:sz="4" w:space="0" w:color="auto"/>
              <w:bottom w:val="single" w:sz="4" w:space="0" w:color="auto"/>
              <w:right w:val="single" w:sz="4" w:space="0" w:color="auto"/>
            </w:tcBorders>
            <w:shd w:val="clear" w:color="auto" w:fill="auto"/>
          </w:tcPr>
          <w:p w14:paraId="36BABAA1" w14:textId="75C6D265" w:rsidR="002F36F2" w:rsidRPr="002F36F2" w:rsidRDefault="002F36F2" w:rsidP="00711FB7">
            <w:pPr>
              <w:rPr>
                <w:color w:val="FF0000"/>
              </w:rPr>
            </w:pPr>
            <w:proofErr w:type="spellStart"/>
            <w:r w:rsidRPr="002F36F2">
              <w:rPr>
                <w:color w:val="FF0000"/>
              </w:rPr>
              <w:t>SC_Data</w:t>
            </w:r>
            <w:proofErr w:type="spellEnd"/>
            <w:r w:rsidRPr="002F36F2">
              <w:rPr>
                <w:color w:val="FF0000"/>
              </w:rPr>
              <w:t xml:space="preserve"> de ativação FIBRA</w:t>
            </w:r>
          </w:p>
        </w:tc>
        <w:tc>
          <w:tcPr>
            <w:tcW w:w="4110" w:type="dxa"/>
            <w:tcBorders>
              <w:top w:val="single" w:sz="4" w:space="0" w:color="auto"/>
              <w:left w:val="single" w:sz="4" w:space="0" w:color="auto"/>
              <w:bottom w:val="single" w:sz="4" w:space="0" w:color="auto"/>
              <w:right w:val="single" w:sz="4" w:space="0" w:color="auto"/>
            </w:tcBorders>
            <w:shd w:val="clear" w:color="auto" w:fill="F2F2F2"/>
          </w:tcPr>
          <w:p w14:paraId="34969206" w14:textId="1295BF71" w:rsidR="002F36F2" w:rsidRPr="002F36F2" w:rsidRDefault="002F36F2" w:rsidP="00711FB7">
            <w:pPr>
              <w:rPr>
                <w:color w:val="FF0000"/>
              </w:rPr>
            </w:pPr>
            <w:r w:rsidRPr="002F36F2">
              <w:rPr>
                <w:color w:val="FF0000"/>
              </w:rPr>
              <w:t xml:space="preserve">Data de instalação/ativação do produto </w:t>
            </w:r>
            <w:r w:rsidRPr="002F36F2">
              <w:rPr>
                <w:color w:val="FF0000"/>
              </w:rPr>
              <w:t>mais antigo cadastrado no FIBRA</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F6CBA5D" w14:textId="77777777" w:rsidR="002F36F2" w:rsidRPr="002F36F2" w:rsidRDefault="002F36F2" w:rsidP="00711FB7">
            <w:pPr>
              <w:rPr>
                <w:color w:val="FF0000"/>
              </w:rPr>
            </w:pPr>
            <w:r w:rsidRPr="002F36F2">
              <w:rPr>
                <w:color w:val="FF0000"/>
              </w:rPr>
              <w:t>8</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362E84" w14:textId="77777777" w:rsidR="002F36F2" w:rsidRPr="002F36F2" w:rsidRDefault="002F36F2" w:rsidP="00711FB7">
            <w:pPr>
              <w:rPr>
                <w:color w:val="FF0000"/>
              </w:rPr>
            </w:pPr>
            <w:proofErr w:type="spellStart"/>
            <w:r w:rsidRPr="002F36F2">
              <w:rPr>
                <w:color w:val="FF0000"/>
              </w:rPr>
              <w:t>String</w:t>
            </w:r>
            <w:proofErr w:type="spellEnd"/>
          </w:p>
        </w:tc>
      </w:tr>
    </w:tbl>
    <w:p w14:paraId="15014C96" w14:textId="77777777" w:rsidR="00240C18" w:rsidRDefault="00240C18" w:rsidP="002F1CF2">
      <w:pPr>
        <w:pStyle w:val="Texto"/>
        <w:ind w:firstLine="709"/>
        <w:jc w:val="both"/>
      </w:pPr>
    </w:p>
    <w:p w14:paraId="2A948763" w14:textId="77777777" w:rsidR="00240C18" w:rsidRDefault="00240C18" w:rsidP="002F1CF2">
      <w:pPr>
        <w:pStyle w:val="Texto"/>
        <w:ind w:firstLine="709"/>
        <w:jc w:val="both"/>
      </w:pPr>
    </w:p>
    <w:p w14:paraId="3CCC382D" w14:textId="77777777" w:rsidR="00240C18" w:rsidRPr="00240C18" w:rsidRDefault="00240C18" w:rsidP="00240C18">
      <w:pPr>
        <w:pStyle w:val="Texto"/>
        <w:ind w:left="709"/>
        <w:jc w:val="both"/>
        <w:rPr>
          <w:u w:val="single"/>
        </w:rPr>
      </w:pPr>
      <w:r w:rsidRPr="00240C18">
        <w:rPr>
          <w:u w:val="single"/>
        </w:rPr>
        <w:t xml:space="preserve">Informações não existentes no </w:t>
      </w:r>
      <w:proofErr w:type="spellStart"/>
      <w:r w:rsidRPr="00240C18">
        <w:rPr>
          <w:u w:val="single"/>
        </w:rPr>
        <w:t>Transact</w:t>
      </w:r>
      <w:proofErr w:type="spellEnd"/>
      <w:r w:rsidRPr="00240C18">
        <w:rPr>
          <w:u w:val="single"/>
        </w:rPr>
        <w:t xml:space="preserve"> e </w:t>
      </w:r>
      <w:r w:rsidRPr="00240C18">
        <w:rPr>
          <w:b/>
          <w:u w:val="single"/>
        </w:rPr>
        <w:t>Não</w:t>
      </w:r>
      <w:r w:rsidRPr="00240C18">
        <w:rPr>
          <w:u w:val="single"/>
        </w:rPr>
        <w:t xml:space="preserve"> previstas em projetos Vindouros:</w:t>
      </w:r>
    </w:p>
    <w:p w14:paraId="0193DDE9" w14:textId="77777777" w:rsidR="00240C18" w:rsidRDefault="00240C18" w:rsidP="00240C18">
      <w:pPr>
        <w:pStyle w:val="Texto"/>
        <w:ind w:firstLine="709"/>
        <w:jc w:val="both"/>
      </w:pPr>
      <w:r>
        <w:t>- Oferta solicitada pelo cliente informada pelo vendedor</w:t>
      </w:r>
    </w:p>
    <w:p w14:paraId="20B4D2AB" w14:textId="77777777" w:rsidR="00240C18" w:rsidRDefault="00240C18" w:rsidP="00240C18">
      <w:pPr>
        <w:pStyle w:val="Texto"/>
        <w:ind w:firstLine="709"/>
        <w:jc w:val="both"/>
      </w:pPr>
      <w:r>
        <w:t>- Plano solicitado pelo cliente informado pelo vendedor</w:t>
      </w:r>
    </w:p>
    <w:p w14:paraId="5402A53D" w14:textId="77777777" w:rsidR="00240C18" w:rsidRDefault="00240C18" w:rsidP="00240C18">
      <w:pPr>
        <w:pStyle w:val="Texto"/>
        <w:ind w:firstLine="709"/>
        <w:jc w:val="both"/>
      </w:pPr>
      <w:r>
        <w:t xml:space="preserve">- Tipo de meio de pagamento (Fatura, Débito em conta, Cartão de Crédito, </w:t>
      </w:r>
      <w:proofErr w:type="gramStart"/>
      <w:r>
        <w:t>etc...</w:t>
      </w:r>
      <w:proofErr w:type="gramEnd"/>
      <w:r>
        <w:t>)</w:t>
      </w:r>
    </w:p>
    <w:p w14:paraId="048A0691" w14:textId="77777777" w:rsidR="00240C18" w:rsidRDefault="00240C18" w:rsidP="00240C18">
      <w:pPr>
        <w:pStyle w:val="Texto"/>
        <w:ind w:firstLine="709"/>
        <w:jc w:val="both"/>
      </w:pPr>
      <w:r>
        <w:t>- Pacotes adicionais solicitados pela TV (sexy hot, Combate, PPV)</w:t>
      </w:r>
    </w:p>
    <w:p w14:paraId="3E2AABF6" w14:textId="33ABB81E" w:rsidR="00240C18" w:rsidRDefault="00D11AC1" w:rsidP="00240C18">
      <w:pPr>
        <w:pStyle w:val="Texto"/>
        <w:ind w:firstLine="709"/>
        <w:jc w:val="both"/>
      </w:pPr>
      <w:r>
        <w:t>- Número</w:t>
      </w:r>
      <w:r w:rsidR="00240C18">
        <w:t xml:space="preserve"> DO TERMINAL QUE O CLIENTE DESEJA MIGRAR</w:t>
      </w:r>
    </w:p>
    <w:p w14:paraId="0613DA8E" w14:textId="77777777" w:rsidR="00240C18" w:rsidRDefault="00240C18" w:rsidP="00240C18">
      <w:pPr>
        <w:pStyle w:val="Texto"/>
        <w:ind w:firstLine="709"/>
        <w:jc w:val="both"/>
      </w:pPr>
      <w:r>
        <w:t>- PÓS-PAGO ou PRE-PAGO</w:t>
      </w:r>
    </w:p>
    <w:p w14:paraId="3D4A3A9E" w14:textId="40E17132" w:rsidR="002F36F2" w:rsidRDefault="002F36F2" w:rsidP="002F36F2">
      <w:pPr>
        <w:pStyle w:val="Texto"/>
        <w:ind w:firstLine="709"/>
        <w:jc w:val="both"/>
      </w:pPr>
      <w:r>
        <w:lastRenderedPageBreak/>
        <w:t>- Quantidade de pontos adicionais solicitados para TV</w:t>
      </w:r>
    </w:p>
    <w:p w14:paraId="66092665" w14:textId="2631EC3E" w:rsidR="002F36F2" w:rsidRDefault="002F36F2" w:rsidP="002F36F2">
      <w:pPr>
        <w:pStyle w:val="Texto"/>
        <w:ind w:firstLine="709"/>
        <w:jc w:val="both"/>
      </w:pPr>
      <w:r w:rsidRPr="002F1CF2">
        <w:t>- Migração ou Ativação</w:t>
      </w:r>
    </w:p>
    <w:p w14:paraId="7B4F433C" w14:textId="541B1535" w:rsidR="002F36F2" w:rsidRDefault="002F36F2" w:rsidP="002F36F2">
      <w:pPr>
        <w:pStyle w:val="Texto"/>
        <w:ind w:firstLine="709"/>
        <w:jc w:val="both"/>
      </w:pPr>
      <w:r w:rsidRPr="002F36F2">
        <w:t xml:space="preserve">- </w:t>
      </w:r>
      <w:proofErr w:type="spellStart"/>
      <w:r w:rsidRPr="002F36F2">
        <w:t>Flag</w:t>
      </w:r>
      <w:proofErr w:type="spellEnd"/>
      <w:r w:rsidRPr="002F36F2">
        <w:t xml:space="preserve"> solicita Oi Fibra</w:t>
      </w:r>
    </w:p>
    <w:p w14:paraId="4570AC50" w14:textId="210D5620" w:rsidR="00240C18" w:rsidRDefault="00684F93" w:rsidP="002F1CF2">
      <w:pPr>
        <w:pStyle w:val="Texto"/>
        <w:ind w:firstLine="709"/>
        <w:jc w:val="both"/>
      </w:pPr>
      <w:r w:rsidRPr="002F1CF2">
        <w:t>- Quantidade de dias como cl</w:t>
      </w:r>
      <w:r w:rsidR="00963653">
        <w:t>i</w:t>
      </w:r>
      <w:r w:rsidRPr="002F1CF2">
        <w:t>ente ativo combo multiprodutos (contrato ativo no dia da proposta)</w:t>
      </w:r>
    </w:p>
    <w:p w14:paraId="55AF798C" w14:textId="05E69906" w:rsidR="00C74946" w:rsidRDefault="00C74946" w:rsidP="002F1CF2">
      <w:pPr>
        <w:pStyle w:val="Ttulo2"/>
      </w:pPr>
      <w:bookmarkStart w:id="9" w:name="_Toc505364133"/>
      <w:r>
        <w:t>RQF1 – RGN04 Regra de abordagem ao Sistema de Fraude</w:t>
      </w:r>
      <w:bookmarkEnd w:id="9"/>
    </w:p>
    <w:p w14:paraId="7FB837F6" w14:textId="34F48E98" w:rsidR="00C74946" w:rsidRDefault="008A0B40" w:rsidP="00C74946">
      <w:pPr>
        <w:pStyle w:val="Texto"/>
      </w:pPr>
      <w:r>
        <w:t xml:space="preserve">Todas as informações solicitadas que estiverem no </w:t>
      </w:r>
      <w:proofErr w:type="spellStart"/>
      <w:r>
        <w:t>Transact</w:t>
      </w:r>
      <w:proofErr w:type="spellEnd"/>
      <w:r>
        <w:t xml:space="preserve"> serão enviadas no fluxo de comunicação online entre o </w:t>
      </w:r>
      <w:proofErr w:type="spellStart"/>
      <w:r>
        <w:t>Transact</w:t>
      </w:r>
      <w:proofErr w:type="spellEnd"/>
      <w:r>
        <w:t xml:space="preserve"> e o RAID.</w:t>
      </w:r>
    </w:p>
    <w:p w14:paraId="2D3FE339" w14:textId="5EE7852C" w:rsidR="006C6E4A" w:rsidRDefault="008A0B40" w:rsidP="00C74946">
      <w:pPr>
        <w:pStyle w:val="Texto"/>
      </w:pPr>
      <w:r>
        <w:t>Neste fluxo vamos enviar as informações online e aguardar o tempo de 10 segundos at</w:t>
      </w:r>
      <w:r w:rsidR="006C6E4A">
        <w:t>é a resposta do RAID FMS.</w:t>
      </w:r>
    </w:p>
    <w:p w14:paraId="72ECC31F" w14:textId="4F3622CE" w:rsidR="00090DA7" w:rsidRDefault="00090DA7" w:rsidP="00C74946">
      <w:pPr>
        <w:pStyle w:val="Texto"/>
      </w:pPr>
      <w:r>
        <w:t>Como já descrito anteriormente serão enviadas as informações na chamada e vamos aguardar como resposta a</w:t>
      </w:r>
      <w:r w:rsidR="000831EE">
        <w:t>s informações fornecidas</w:t>
      </w:r>
      <w:r w:rsidR="00BE0771">
        <w:t xml:space="preserve"> </w:t>
      </w:r>
      <w:r w:rsidR="000831EE">
        <w:t xml:space="preserve">pelo sistema </w:t>
      </w:r>
      <w:r w:rsidR="00D11AC1">
        <w:t>de Fraude, não estamos prevendo outros fluxo</w:t>
      </w:r>
      <w:r w:rsidR="000831EE">
        <w:t xml:space="preserve">s de comunicação com o RAID-FMS para processamento </w:t>
      </w:r>
      <w:proofErr w:type="gramStart"/>
      <w:r w:rsidR="000831EE">
        <w:t>pelo política</w:t>
      </w:r>
      <w:proofErr w:type="gramEnd"/>
      <w:r w:rsidR="000831EE">
        <w:t xml:space="preserve"> de crédito.</w:t>
      </w:r>
    </w:p>
    <w:p w14:paraId="000C6ACC" w14:textId="7E4ADE6A" w:rsidR="00963653" w:rsidRPr="0019338B" w:rsidRDefault="00963653" w:rsidP="00C74946">
      <w:pPr>
        <w:pStyle w:val="Texto"/>
        <w:rPr>
          <w:highlight w:val="green"/>
        </w:rPr>
      </w:pPr>
      <w:r w:rsidRPr="0019338B">
        <w:rPr>
          <w:highlight w:val="green"/>
        </w:rPr>
        <w:t>Precisamos definir quais serão as informações</w:t>
      </w:r>
      <w:r w:rsidR="0019338B" w:rsidRPr="0019338B">
        <w:rPr>
          <w:highlight w:val="green"/>
        </w:rPr>
        <w:t xml:space="preserve"> retornadas pelo RAID FMS para e</w:t>
      </w:r>
      <w:r w:rsidRPr="0019338B">
        <w:rPr>
          <w:highlight w:val="green"/>
        </w:rPr>
        <w:t>nriquecer o processo de análise de crédito.</w:t>
      </w:r>
    </w:p>
    <w:p w14:paraId="1943838B" w14:textId="2E8B0601" w:rsidR="0019338B" w:rsidRDefault="0019338B" w:rsidP="00C74946">
      <w:pPr>
        <w:pStyle w:val="Texto"/>
      </w:pPr>
      <w:r w:rsidRPr="0019338B">
        <w:rPr>
          <w:highlight w:val="green"/>
        </w:rPr>
        <w:t>Aguardando a definição do Time do Projeto, para especificar este retorno.</w:t>
      </w:r>
    </w:p>
    <w:p w14:paraId="250F2E4B" w14:textId="6E43772D" w:rsidR="008A0B40" w:rsidRDefault="008A0B40" w:rsidP="00C74946">
      <w:pPr>
        <w:pStyle w:val="Texto"/>
      </w:pPr>
      <w:r>
        <w:t xml:space="preserve"> </w:t>
      </w:r>
    </w:p>
    <w:p w14:paraId="00E80E1A" w14:textId="4476FA11" w:rsidR="00C74946" w:rsidRDefault="00062204" w:rsidP="00C74946">
      <w:pPr>
        <w:pStyle w:val="Ttulo2"/>
      </w:pPr>
      <w:bookmarkStart w:id="10" w:name="_Toc505364134"/>
      <w:r>
        <w:t>RQF2</w:t>
      </w:r>
      <w:r w:rsidR="00C74946">
        <w:t xml:space="preserve"> – RGN05 Fluxo de Análise </w:t>
      </w:r>
      <w:proofErr w:type="spellStart"/>
      <w:r w:rsidR="00C74946">
        <w:t>Transact</w:t>
      </w:r>
      <w:proofErr w:type="spellEnd"/>
      <w:r w:rsidR="00C74946">
        <w:t>-FMS</w:t>
      </w:r>
      <w:bookmarkEnd w:id="10"/>
    </w:p>
    <w:p w14:paraId="20CBBF1E" w14:textId="62B53033" w:rsidR="00C74946" w:rsidRDefault="006C6E4A" w:rsidP="00C74946">
      <w:pPr>
        <w:pStyle w:val="Texto"/>
      </w:pPr>
      <w:r>
        <w:t>As propostas negadas ou aprovadas automaticamente pela política de crédito s</w:t>
      </w:r>
      <w:r w:rsidR="0019338B">
        <w:t xml:space="preserve">eguirão diretamente para o CRM, seguindo depois </w:t>
      </w:r>
      <w:r>
        <w:t>ao RAID FMS.</w:t>
      </w:r>
    </w:p>
    <w:p w14:paraId="1537DF9D" w14:textId="23E482B2" w:rsidR="006C6E4A" w:rsidRDefault="006C6E4A" w:rsidP="00C74946">
      <w:pPr>
        <w:pStyle w:val="Texto"/>
      </w:pPr>
      <w:r>
        <w:t xml:space="preserve">As propostas derivadas serão encaminhadas ao CRM e ao RAID FMS com uma atualização de tempo menor, estas serão enviadas minutos após o </w:t>
      </w:r>
      <w:proofErr w:type="spellStart"/>
      <w:r>
        <w:t>Transact</w:t>
      </w:r>
      <w:proofErr w:type="spellEnd"/>
      <w:r>
        <w:t xml:space="preserve"> ter retornado ao </w:t>
      </w:r>
      <w:r w:rsidR="00D11AC1">
        <w:t>CRM</w:t>
      </w:r>
      <w:r>
        <w:t>.</w:t>
      </w:r>
    </w:p>
    <w:p w14:paraId="2335C798" w14:textId="0453DEE0" w:rsidR="006C6E4A" w:rsidRDefault="006C6E4A" w:rsidP="00C74946">
      <w:pPr>
        <w:pStyle w:val="Texto"/>
      </w:pPr>
      <w:r>
        <w:t xml:space="preserve">Mesmo com o tratamento das propostas ocorrendo dentro do RAID o módulo de tratamento de propostas do </w:t>
      </w:r>
      <w:proofErr w:type="spellStart"/>
      <w:r>
        <w:t>Transact</w:t>
      </w:r>
      <w:proofErr w:type="spellEnd"/>
      <w:r>
        <w:t xml:space="preserve"> terá as mesmas funcionalidades para garantir que em caso de falha na comunicação a proposta </w:t>
      </w:r>
      <w:r w:rsidR="00D11AC1">
        <w:t>possa</w:t>
      </w:r>
      <w:r>
        <w:t xml:space="preserve"> ser tratada pelo BO de Prevenção à </w:t>
      </w:r>
      <w:r w:rsidR="00D11AC1">
        <w:t xml:space="preserve">Fraude dentro do </w:t>
      </w:r>
      <w:proofErr w:type="spellStart"/>
      <w:r w:rsidR="00D11AC1">
        <w:t>Transact</w:t>
      </w:r>
      <w:proofErr w:type="spellEnd"/>
      <w:r w:rsidR="00D11AC1">
        <w:t xml:space="preserve"> evitando assim atrasos ou prejuízos no fluxo de venda da OI.</w:t>
      </w:r>
    </w:p>
    <w:p w14:paraId="2099F9EA" w14:textId="3DAB024A" w:rsidR="0019338B" w:rsidRDefault="0019338B" w:rsidP="00C74946">
      <w:pPr>
        <w:pStyle w:val="Texto"/>
      </w:pPr>
      <w:r>
        <w:t xml:space="preserve">O </w:t>
      </w:r>
      <w:proofErr w:type="spellStart"/>
      <w:r>
        <w:t>Transact</w:t>
      </w:r>
      <w:proofErr w:type="spellEnd"/>
      <w:r>
        <w:t xml:space="preserve"> terá plenas condições de tratar qualquer proposta derivada ao RAID FMS, para tal precisamos definir em quais telas estarão as informações recebidas do RAID FMS, no entanto por definição de filas de atendimento poderemos segmentar para que as propostas que forem </w:t>
      </w:r>
      <w:r>
        <w:lastRenderedPageBreak/>
        <w:t>derivadas tenham códigos específicos para tratamentos em ilhas de crédito ou mesmo que</w:t>
      </w:r>
      <w:r w:rsidR="00FE03F9">
        <w:t>,</w:t>
      </w:r>
      <w:bookmarkStart w:id="11" w:name="_GoBack"/>
      <w:bookmarkEnd w:id="11"/>
      <w:r>
        <w:t xml:space="preserve"> nenhuma proposta seja tratada no </w:t>
      </w:r>
      <w:proofErr w:type="spellStart"/>
      <w:r>
        <w:t>Transact</w:t>
      </w:r>
      <w:proofErr w:type="spellEnd"/>
      <w:r>
        <w:t xml:space="preserve"> BO por perfil.</w:t>
      </w:r>
    </w:p>
    <w:p w14:paraId="04165F0D" w14:textId="759D0256" w:rsidR="0019338B" w:rsidRDefault="00190E03" w:rsidP="00C74946">
      <w:pPr>
        <w:pStyle w:val="Texto"/>
      </w:pPr>
      <w:r>
        <w:t xml:space="preserve">Para que as informações de Derivação cheguem ao RAID FMS no menor tempo possível será criado um novo serviço no </w:t>
      </w:r>
      <w:proofErr w:type="spellStart"/>
      <w:r>
        <w:t>Transact</w:t>
      </w:r>
      <w:proofErr w:type="spellEnd"/>
      <w:r>
        <w:t xml:space="preserve"> que se comunicará através do SOA da OI para </w:t>
      </w:r>
      <w:r w:rsidR="00E34FE6">
        <w:t>enviar o retorno de uma derivação automática.</w:t>
      </w:r>
    </w:p>
    <w:p w14:paraId="236FA3D1" w14:textId="39DE0EAD" w:rsidR="00E34FE6" w:rsidRDefault="00E34FE6" w:rsidP="00C74946">
      <w:pPr>
        <w:pStyle w:val="Texto"/>
      </w:pPr>
      <w:r>
        <w:t>Abaixo as informações que ser</w:t>
      </w:r>
      <w:r w:rsidR="00835C9F">
        <w:t>ão</w:t>
      </w:r>
      <w:r>
        <w:t xml:space="preserve"> enviadas pelo </w:t>
      </w:r>
      <w:proofErr w:type="spellStart"/>
      <w:r>
        <w:t>Transact</w:t>
      </w:r>
      <w:proofErr w:type="spellEnd"/>
      <w:r>
        <w:t xml:space="preserve"> neste serviço:</w:t>
      </w:r>
    </w:p>
    <w:p w14:paraId="26C98499" w14:textId="248A948F" w:rsidR="00E34FE6" w:rsidRDefault="00835C9F" w:rsidP="00C74946">
      <w:pPr>
        <w:pStyle w:val="Texto"/>
      </w:pPr>
      <w:r w:rsidRPr="00835C9F">
        <w:drawing>
          <wp:inline distT="0" distB="0" distL="0" distR="0" wp14:anchorId="68CCB014" wp14:editId="21021344">
            <wp:extent cx="6120130" cy="452598"/>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452598"/>
                    </a:xfrm>
                    <a:prstGeom prst="rect">
                      <a:avLst/>
                    </a:prstGeom>
                    <a:noFill/>
                    <a:ln>
                      <a:noFill/>
                    </a:ln>
                  </pic:spPr>
                </pic:pic>
              </a:graphicData>
            </a:graphic>
          </wp:inline>
        </w:drawing>
      </w:r>
    </w:p>
    <w:p w14:paraId="469943F3" w14:textId="56EC310F" w:rsidR="00C74946" w:rsidRDefault="00062204" w:rsidP="00C74946">
      <w:pPr>
        <w:pStyle w:val="Ttulo2"/>
      </w:pPr>
      <w:bookmarkStart w:id="12" w:name="_Toc505364135"/>
      <w:r>
        <w:t>RQF2 – RGN06 Fluxo das propostas aprovadas</w:t>
      </w:r>
      <w:bookmarkEnd w:id="12"/>
    </w:p>
    <w:p w14:paraId="3E22E5EA" w14:textId="279C191D" w:rsidR="00062204" w:rsidRDefault="006C6E4A" w:rsidP="00062204">
      <w:pPr>
        <w:pStyle w:val="Texto"/>
      </w:pPr>
      <w:r>
        <w:t xml:space="preserve">As propostas aprovadas </w:t>
      </w:r>
      <w:r w:rsidR="00A104FA">
        <w:t xml:space="preserve">ou negadas automaticamente </w:t>
      </w:r>
      <w:r>
        <w:t>também seguirão para o RAID FMS, no entanto as mesmas serão enviadas em um fluxo diferente da chamada online.</w:t>
      </w:r>
    </w:p>
    <w:p w14:paraId="456D872E" w14:textId="602DDC1F" w:rsidR="00A104FA" w:rsidRDefault="00A104FA" w:rsidP="00062204">
      <w:pPr>
        <w:pStyle w:val="Texto"/>
      </w:pPr>
      <w:r>
        <w:t xml:space="preserve">Para este fluxo não estamos prevendo alteração no layout da comunicação existente hoje entre o </w:t>
      </w:r>
      <w:proofErr w:type="spellStart"/>
      <w:r>
        <w:t>Transact</w:t>
      </w:r>
      <w:proofErr w:type="spellEnd"/>
      <w:r>
        <w:t xml:space="preserve"> da R1 (V5) e os respectivos </w:t>
      </w:r>
      <w:proofErr w:type="spellStart"/>
      <w:r>
        <w:t>CRMs</w:t>
      </w:r>
      <w:proofErr w:type="spellEnd"/>
      <w:r>
        <w:t xml:space="preserve"> da Oi. A informação que será enviada é a mesma que consta no fluxo atual de ret</w:t>
      </w:r>
      <w:r w:rsidR="00090DA7">
        <w:t xml:space="preserve">orno do </w:t>
      </w:r>
      <w:proofErr w:type="spellStart"/>
      <w:r w:rsidR="00090DA7">
        <w:t>Transact</w:t>
      </w:r>
      <w:proofErr w:type="spellEnd"/>
      <w:r w:rsidR="00090DA7">
        <w:t>, ou listada no</w:t>
      </w:r>
      <w:r>
        <w:t xml:space="preserve"> </w:t>
      </w:r>
      <w:proofErr w:type="spellStart"/>
      <w:r>
        <w:t>Extract</w:t>
      </w:r>
      <w:proofErr w:type="spellEnd"/>
      <w:r>
        <w:t xml:space="preserve"> de estratégia.</w:t>
      </w:r>
    </w:p>
    <w:p w14:paraId="2A7C29B4" w14:textId="22161D44" w:rsidR="00A104FA" w:rsidRDefault="00A104FA" w:rsidP="00062204">
      <w:pPr>
        <w:pStyle w:val="Texto"/>
      </w:pPr>
      <w:r>
        <w:t xml:space="preserve"> </w:t>
      </w:r>
    </w:p>
    <w:p w14:paraId="611ED33D" w14:textId="0F2171A7" w:rsidR="00A104FA" w:rsidRDefault="00A104FA" w:rsidP="00062204">
      <w:pPr>
        <w:pStyle w:val="Texto"/>
      </w:pPr>
    </w:p>
    <w:p w14:paraId="1111C0B4" w14:textId="77777777" w:rsidR="00A104FA" w:rsidRDefault="00A104FA" w:rsidP="00062204">
      <w:pPr>
        <w:pStyle w:val="Texto"/>
      </w:pPr>
    </w:p>
    <w:p w14:paraId="5CB8303F" w14:textId="77777777" w:rsidR="006C6E4A" w:rsidRPr="00062204" w:rsidRDefault="006C6E4A" w:rsidP="00062204">
      <w:pPr>
        <w:pStyle w:val="Texto"/>
      </w:pPr>
    </w:p>
    <w:p w14:paraId="582A3772" w14:textId="77777777" w:rsidR="00C74946" w:rsidRPr="00C74946" w:rsidRDefault="00C74946" w:rsidP="00C74946">
      <w:pPr>
        <w:pStyle w:val="Texto"/>
      </w:pPr>
    </w:p>
    <w:p w14:paraId="53FBEF95" w14:textId="7497D158" w:rsidR="00393759" w:rsidRPr="00393759" w:rsidRDefault="00393759" w:rsidP="00393759">
      <w:pPr>
        <w:pStyle w:val="Texto"/>
      </w:pPr>
    </w:p>
    <w:p w14:paraId="7E52085A" w14:textId="14E3AB1F" w:rsidR="001B261D" w:rsidRDefault="001B261D" w:rsidP="00243E71">
      <w:pPr>
        <w:pStyle w:val="Texto"/>
        <w:jc w:val="center"/>
      </w:pPr>
    </w:p>
    <w:p w14:paraId="05BDDE70" w14:textId="77777777" w:rsidR="00DE397F" w:rsidRDefault="00D76B17" w:rsidP="00331A50">
      <w:pPr>
        <w:pStyle w:val="Ttulo1"/>
      </w:pPr>
      <w:bookmarkStart w:id="13" w:name="_Toc505364136"/>
      <w:r w:rsidRPr="00CF076C">
        <w:t>Requisitos</w:t>
      </w:r>
      <w:r>
        <w:t xml:space="preserve"> Não Funcionais (RQNF)</w:t>
      </w:r>
      <w:bookmarkEnd w:id="6"/>
      <w:bookmarkEnd w:id="13"/>
    </w:p>
    <w:p w14:paraId="05BDDE81" w14:textId="2104EC67" w:rsidR="00421783" w:rsidRDefault="00430EA8" w:rsidP="006529A5">
      <w:pPr>
        <w:pStyle w:val="Texto"/>
        <w:ind w:left="0"/>
      </w:pPr>
      <w:r>
        <w:t>N/A</w:t>
      </w:r>
    </w:p>
    <w:p w14:paraId="54EE003C" w14:textId="77777777" w:rsidR="00430EA8" w:rsidRDefault="00430EA8" w:rsidP="006529A5">
      <w:pPr>
        <w:pStyle w:val="Texto"/>
        <w:ind w:left="0"/>
      </w:pPr>
    </w:p>
    <w:p w14:paraId="05BDDE82" w14:textId="77777777" w:rsidR="00CB185A" w:rsidRDefault="00CB185A" w:rsidP="00F01985">
      <w:pPr>
        <w:pStyle w:val="Ttulo"/>
      </w:pPr>
      <w:bookmarkStart w:id="14" w:name="_Toc505364137"/>
      <w:r w:rsidRPr="004377BB">
        <w:t>Glossário</w:t>
      </w:r>
      <w:bookmarkEnd w:id="14"/>
    </w:p>
    <w:tbl>
      <w:tblPr>
        <w:tblStyle w:val="TabelaPadro"/>
        <w:tblW w:w="9639" w:type="dxa"/>
        <w:tblLook w:val="04A0" w:firstRow="1" w:lastRow="0" w:firstColumn="1" w:lastColumn="0" w:noHBand="0" w:noVBand="1"/>
      </w:tblPr>
      <w:tblGrid>
        <w:gridCol w:w="1474"/>
        <w:gridCol w:w="8165"/>
      </w:tblGrid>
      <w:tr w:rsidR="00AE79C5" w:rsidRPr="00CB3839" w14:paraId="05BDDE85" w14:textId="77777777" w:rsidTr="00CB3839">
        <w:trPr>
          <w:cnfStyle w:val="100000000000" w:firstRow="1" w:lastRow="0" w:firstColumn="0" w:lastColumn="0" w:oddVBand="0" w:evenVBand="0" w:oddHBand="0" w:evenHBand="0" w:firstRowFirstColumn="0" w:firstRowLastColumn="0" w:lastRowFirstColumn="0" w:lastRowLastColumn="0"/>
          <w:trHeight w:val="312"/>
        </w:trPr>
        <w:tc>
          <w:tcPr>
            <w:tcW w:w="1474" w:type="dxa"/>
            <w:hideMark/>
          </w:tcPr>
          <w:p w14:paraId="05BDDE83" w14:textId="77777777" w:rsidR="00502F02" w:rsidRPr="00CB3839" w:rsidRDefault="00502F02" w:rsidP="00CB3839">
            <w:pPr>
              <w:pStyle w:val="Tabela"/>
            </w:pPr>
            <w:r w:rsidRPr="00CB3839">
              <w:t>Termo</w:t>
            </w:r>
          </w:p>
        </w:tc>
        <w:tc>
          <w:tcPr>
            <w:tcW w:w="8165" w:type="dxa"/>
            <w:hideMark/>
          </w:tcPr>
          <w:p w14:paraId="05BDDE84" w14:textId="77777777" w:rsidR="00502F02" w:rsidRPr="00CB3839" w:rsidRDefault="00502F02" w:rsidP="00CB3839">
            <w:pPr>
              <w:pStyle w:val="Tabela"/>
            </w:pPr>
            <w:r w:rsidRPr="00CB3839">
              <w:t>Descrição</w:t>
            </w:r>
          </w:p>
        </w:tc>
      </w:tr>
      <w:tr w:rsidR="00AE79C5" w:rsidRPr="00CB3839" w14:paraId="05BDDE88" w14:textId="77777777" w:rsidTr="00CB3839">
        <w:trPr>
          <w:trHeight w:val="312"/>
        </w:trPr>
        <w:tc>
          <w:tcPr>
            <w:tcW w:w="1474" w:type="dxa"/>
          </w:tcPr>
          <w:p w14:paraId="05BDDE86" w14:textId="77777777" w:rsidR="00502F02" w:rsidRPr="00CB3839" w:rsidRDefault="00502F02" w:rsidP="00CB3839">
            <w:pPr>
              <w:pStyle w:val="Tabela"/>
            </w:pPr>
          </w:p>
        </w:tc>
        <w:tc>
          <w:tcPr>
            <w:tcW w:w="8165" w:type="dxa"/>
          </w:tcPr>
          <w:p w14:paraId="05BDDE87" w14:textId="77777777" w:rsidR="00502F02" w:rsidRPr="00CB3839" w:rsidRDefault="00502F02" w:rsidP="00CB3839">
            <w:pPr>
              <w:pStyle w:val="Tabela"/>
              <w:jc w:val="left"/>
            </w:pPr>
          </w:p>
        </w:tc>
      </w:tr>
      <w:tr w:rsidR="00502F02" w:rsidRPr="00CB3839" w14:paraId="05BDDE8B" w14:textId="77777777" w:rsidTr="00CB3839">
        <w:trPr>
          <w:trHeight w:val="312"/>
        </w:trPr>
        <w:tc>
          <w:tcPr>
            <w:tcW w:w="1474" w:type="dxa"/>
          </w:tcPr>
          <w:p w14:paraId="05BDDE89" w14:textId="77777777" w:rsidR="00502F02" w:rsidRPr="00CB3839" w:rsidRDefault="00502F02" w:rsidP="00CB3839">
            <w:pPr>
              <w:pStyle w:val="Tabela"/>
            </w:pPr>
          </w:p>
        </w:tc>
        <w:tc>
          <w:tcPr>
            <w:tcW w:w="8165" w:type="dxa"/>
          </w:tcPr>
          <w:p w14:paraId="05BDDE8A" w14:textId="77777777" w:rsidR="00502F02" w:rsidRPr="00CB3839" w:rsidRDefault="00502F02" w:rsidP="00CB3839">
            <w:pPr>
              <w:pStyle w:val="Tabela"/>
              <w:jc w:val="left"/>
            </w:pPr>
          </w:p>
        </w:tc>
      </w:tr>
      <w:tr w:rsidR="00AE79C5" w:rsidRPr="00CB3839" w14:paraId="05BDDE8E" w14:textId="77777777" w:rsidTr="00CB3839">
        <w:trPr>
          <w:trHeight w:val="312"/>
        </w:trPr>
        <w:tc>
          <w:tcPr>
            <w:tcW w:w="1474" w:type="dxa"/>
          </w:tcPr>
          <w:p w14:paraId="05BDDE8C" w14:textId="77777777" w:rsidR="00502F02" w:rsidRPr="00CB3839" w:rsidRDefault="00502F02" w:rsidP="00CB3839">
            <w:pPr>
              <w:pStyle w:val="Tabela"/>
            </w:pPr>
          </w:p>
        </w:tc>
        <w:tc>
          <w:tcPr>
            <w:tcW w:w="8165" w:type="dxa"/>
          </w:tcPr>
          <w:p w14:paraId="05BDDE8D" w14:textId="77777777" w:rsidR="00502F02" w:rsidRPr="00CB3839" w:rsidRDefault="00502F02" w:rsidP="00CB3839">
            <w:pPr>
              <w:pStyle w:val="Tabela"/>
              <w:jc w:val="left"/>
            </w:pPr>
          </w:p>
        </w:tc>
      </w:tr>
    </w:tbl>
    <w:p w14:paraId="05BDDE8F" w14:textId="77359FB4" w:rsidR="00421783" w:rsidRDefault="00421783" w:rsidP="00CF7297"/>
    <w:p w14:paraId="5F3CC0B6" w14:textId="5CCBAA1A" w:rsidR="00E60470" w:rsidRDefault="00E60470" w:rsidP="00CF7297"/>
    <w:p w14:paraId="36BAD84C" w14:textId="77777777" w:rsidR="00E60470" w:rsidRPr="00157595" w:rsidRDefault="00E60470" w:rsidP="00E60470">
      <w:pPr>
        <w:pStyle w:val="Ttulo1"/>
      </w:pPr>
      <w:bookmarkStart w:id="15" w:name="_Toc473813298"/>
      <w:bookmarkStart w:id="16" w:name="_Toc505364138"/>
      <w:r w:rsidRPr="00157595">
        <w:t>Referências/Anexos</w:t>
      </w:r>
      <w:bookmarkEnd w:id="15"/>
      <w:bookmarkEnd w:id="16"/>
    </w:p>
    <w:p w14:paraId="3908BBD1" w14:textId="77777777" w:rsidR="00E60470" w:rsidRPr="00157595" w:rsidRDefault="00E60470" w:rsidP="00E60470"/>
    <w:tbl>
      <w:tblPr>
        <w:tblW w:w="10212" w:type="dxa"/>
        <w:tblInd w:w="65" w:type="dxa"/>
        <w:tblLayout w:type="fixed"/>
        <w:tblCellMar>
          <w:left w:w="70" w:type="dxa"/>
          <w:right w:w="70" w:type="dxa"/>
        </w:tblCellMar>
        <w:tblLook w:val="04A0" w:firstRow="1" w:lastRow="0" w:firstColumn="1" w:lastColumn="0" w:noHBand="0" w:noVBand="1"/>
      </w:tblPr>
      <w:tblGrid>
        <w:gridCol w:w="431"/>
        <w:gridCol w:w="1559"/>
        <w:gridCol w:w="2693"/>
        <w:gridCol w:w="1843"/>
        <w:gridCol w:w="1701"/>
        <w:gridCol w:w="1985"/>
      </w:tblGrid>
      <w:tr w:rsidR="00E60470" w:rsidRPr="00157595" w14:paraId="48CF13DF" w14:textId="77777777" w:rsidTr="006E4636">
        <w:trPr>
          <w:trHeight w:val="315"/>
        </w:trPr>
        <w:tc>
          <w:tcPr>
            <w:tcW w:w="1021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1F1A2375" w14:textId="77777777" w:rsidR="00E60470" w:rsidRPr="00157595" w:rsidRDefault="00E60470" w:rsidP="006E4636">
            <w:pPr>
              <w:jc w:val="center"/>
              <w:rPr>
                <w:rFonts w:ascii="Calibri" w:eastAsia="Times New Roman" w:hAnsi="Calibri" w:cs="Times New Roman"/>
                <w:b/>
                <w:bCs/>
                <w:sz w:val="24"/>
                <w:szCs w:val="24"/>
                <w:lang w:eastAsia="pt-BR"/>
              </w:rPr>
            </w:pPr>
            <w:r w:rsidRPr="00157595">
              <w:rPr>
                <w:rFonts w:ascii="Calibri" w:eastAsia="Times New Roman" w:hAnsi="Calibri" w:cs="Times New Roman"/>
                <w:b/>
                <w:bCs/>
                <w:szCs w:val="24"/>
                <w:lang w:eastAsia="pt-BR"/>
              </w:rPr>
              <w:t>Lista de Documentos Referências</w:t>
            </w:r>
          </w:p>
        </w:tc>
      </w:tr>
      <w:tr w:rsidR="00E60470" w:rsidRPr="00157595" w14:paraId="7AC66D86" w14:textId="77777777" w:rsidTr="006E4636">
        <w:trPr>
          <w:trHeight w:val="600"/>
        </w:trPr>
        <w:tc>
          <w:tcPr>
            <w:tcW w:w="431" w:type="dxa"/>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4B3A4015" w14:textId="77777777" w:rsidR="00E60470" w:rsidRPr="00157595" w:rsidRDefault="00E60470" w:rsidP="006E4636">
            <w:pPr>
              <w:jc w:val="center"/>
              <w:rPr>
                <w:rFonts w:ascii="Calibri" w:eastAsia="Times New Roman" w:hAnsi="Calibri" w:cs="Times New Roman"/>
                <w:b/>
                <w:bCs/>
                <w:lang w:eastAsia="pt-BR"/>
              </w:rPr>
            </w:pPr>
            <w:r w:rsidRPr="00157595">
              <w:rPr>
                <w:rFonts w:ascii="Calibri" w:eastAsia="Times New Roman" w:hAnsi="Calibri" w:cs="Times New Roman"/>
                <w:b/>
                <w:bCs/>
                <w:lang w:eastAsia="pt-BR"/>
              </w:rPr>
              <w:t>#</w:t>
            </w:r>
          </w:p>
        </w:tc>
        <w:tc>
          <w:tcPr>
            <w:tcW w:w="1559" w:type="dxa"/>
            <w:tcBorders>
              <w:top w:val="nil"/>
              <w:left w:val="nil"/>
              <w:bottom w:val="single" w:sz="4" w:space="0" w:color="auto"/>
              <w:right w:val="single" w:sz="4" w:space="0" w:color="auto"/>
            </w:tcBorders>
            <w:shd w:val="clear" w:color="auto" w:fill="BFBFBF" w:themeFill="background1" w:themeFillShade="BF"/>
            <w:vAlign w:val="center"/>
            <w:hideMark/>
          </w:tcPr>
          <w:p w14:paraId="14B938F4" w14:textId="77777777" w:rsidR="00E60470" w:rsidRPr="00157595" w:rsidRDefault="00E60470" w:rsidP="006E4636">
            <w:pPr>
              <w:jc w:val="center"/>
              <w:rPr>
                <w:rFonts w:ascii="Calibri" w:eastAsia="Times New Roman" w:hAnsi="Calibri" w:cs="Times New Roman"/>
                <w:b/>
                <w:bCs/>
                <w:lang w:eastAsia="pt-BR"/>
              </w:rPr>
            </w:pPr>
            <w:r w:rsidRPr="00157595">
              <w:rPr>
                <w:rFonts w:ascii="Calibri" w:eastAsia="Times New Roman" w:hAnsi="Calibri" w:cs="Times New Roman"/>
                <w:b/>
                <w:bCs/>
                <w:lang w:eastAsia="pt-BR"/>
              </w:rPr>
              <w:t>Sistema/Área/</w:t>
            </w:r>
          </w:p>
          <w:p w14:paraId="20CA9B85" w14:textId="77777777" w:rsidR="00E60470" w:rsidRPr="00157595" w:rsidRDefault="00E60470" w:rsidP="006E4636">
            <w:pPr>
              <w:jc w:val="center"/>
              <w:rPr>
                <w:rFonts w:ascii="Calibri" w:eastAsia="Times New Roman" w:hAnsi="Calibri" w:cs="Times New Roman"/>
                <w:b/>
                <w:bCs/>
                <w:lang w:eastAsia="pt-BR"/>
              </w:rPr>
            </w:pPr>
            <w:r w:rsidRPr="00157595">
              <w:rPr>
                <w:rFonts w:ascii="Calibri" w:eastAsia="Times New Roman" w:hAnsi="Calibri" w:cs="Times New Roman"/>
                <w:b/>
                <w:bCs/>
                <w:lang w:eastAsia="pt-BR"/>
              </w:rPr>
              <w:t>Entidade</w:t>
            </w:r>
          </w:p>
        </w:tc>
        <w:tc>
          <w:tcPr>
            <w:tcW w:w="2693" w:type="dxa"/>
            <w:tcBorders>
              <w:top w:val="nil"/>
              <w:left w:val="nil"/>
              <w:bottom w:val="single" w:sz="4" w:space="0" w:color="auto"/>
              <w:right w:val="single" w:sz="4" w:space="0" w:color="auto"/>
            </w:tcBorders>
            <w:shd w:val="clear" w:color="auto" w:fill="BFBFBF" w:themeFill="background1" w:themeFillShade="BF"/>
            <w:vAlign w:val="center"/>
            <w:hideMark/>
          </w:tcPr>
          <w:p w14:paraId="17BCFD9C" w14:textId="77777777" w:rsidR="00E60470" w:rsidRPr="00157595" w:rsidRDefault="00E60470" w:rsidP="006E4636">
            <w:pPr>
              <w:jc w:val="center"/>
              <w:rPr>
                <w:rFonts w:ascii="Calibri" w:eastAsia="Times New Roman" w:hAnsi="Calibri" w:cs="Times New Roman"/>
                <w:b/>
                <w:bCs/>
                <w:lang w:eastAsia="pt-BR"/>
              </w:rPr>
            </w:pPr>
            <w:r w:rsidRPr="00157595">
              <w:rPr>
                <w:rFonts w:ascii="Calibri" w:eastAsia="Times New Roman" w:hAnsi="Calibri" w:cs="Times New Roman"/>
                <w:b/>
                <w:bCs/>
                <w:lang w:eastAsia="pt-BR"/>
              </w:rPr>
              <w:t>Nome do Arquivo</w:t>
            </w:r>
          </w:p>
        </w:tc>
        <w:tc>
          <w:tcPr>
            <w:tcW w:w="1843" w:type="dxa"/>
            <w:tcBorders>
              <w:top w:val="nil"/>
              <w:left w:val="nil"/>
              <w:bottom w:val="single" w:sz="4" w:space="0" w:color="auto"/>
              <w:right w:val="single" w:sz="4" w:space="0" w:color="auto"/>
            </w:tcBorders>
            <w:shd w:val="clear" w:color="auto" w:fill="BFBFBF" w:themeFill="background1" w:themeFillShade="BF"/>
            <w:vAlign w:val="center"/>
            <w:hideMark/>
          </w:tcPr>
          <w:p w14:paraId="4859F74E" w14:textId="77777777" w:rsidR="00E60470" w:rsidRPr="00157595" w:rsidRDefault="00E60470" w:rsidP="006E4636">
            <w:pPr>
              <w:jc w:val="center"/>
              <w:rPr>
                <w:rFonts w:ascii="Calibri" w:eastAsia="Times New Roman" w:hAnsi="Calibri" w:cs="Times New Roman"/>
                <w:b/>
                <w:bCs/>
                <w:lang w:eastAsia="pt-BR"/>
              </w:rPr>
            </w:pPr>
            <w:r w:rsidRPr="00157595">
              <w:rPr>
                <w:rFonts w:ascii="Calibri" w:eastAsia="Times New Roman" w:hAnsi="Calibri" w:cs="Times New Roman"/>
                <w:b/>
                <w:bCs/>
                <w:lang w:eastAsia="pt-BR"/>
              </w:rPr>
              <w:t>Tipo Documento</w:t>
            </w:r>
          </w:p>
        </w:tc>
        <w:tc>
          <w:tcPr>
            <w:tcW w:w="1701" w:type="dxa"/>
            <w:tcBorders>
              <w:top w:val="nil"/>
              <w:left w:val="nil"/>
              <w:bottom w:val="single" w:sz="4" w:space="0" w:color="auto"/>
              <w:right w:val="single" w:sz="4" w:space="0" w:color="auto"/>
            </w:tcBorders>
            <w:shd w:val="clear" w:color="auto" w:fill="BFBFBF" w:themeFill="background1" w:themeFillShade="BF"/>
            <w:vAlign w:val="center"/>
            <w:hideMark/>
          </w:tcPr>
          <w:p w14:paraId="3E713690" w14:textId="77777777" w:rsidR="00E60470" w:rsidRPr="00157595" w:rsidRDefault="00E60470" w:rsidP="006E4636">
            <w:pPr>
              <w:jc w:val="center"/>
              <w:rPr>
                <w:rFonts w:ascii="Calibri" w:eastAsia="Times New Roman" w:hAnsi="Calibri" w:cs="Times New Roman"/>
                <w:b/>
                <w:bCs/>
                <w:lang w:eastAsia="pt-BR"/>
              </w:rPr>
            </w:pPr>
            <w:r w:rsidRPr="00157595">
              <w:rPr>
                <w:rFonts w:ascii="Calibri" w:eastAsia="Times New Roman" w:hAnsi="Calibri" w:cs="Times New Roman"/>
                <w:b/>
                <w:bCs/>
                <w:lang w:eastAsia="pt-BR"/>
              </w:rPr>
              <w:t>Nome Responsável Oi</w:t>
            </w:r>
          </w:p>
        </w:tc>
        <w:tc>
          <w:tcPr>
            <w:tcW w:w="1985" w:type="dxa"/>
            <w:tcBorders>
              <w:top w:val="nil"/>
              <w:left w:val="nil"/>
              <w:bottom w:val="single" w:sz="4" w:space="0" w:color="auto"/>
              <w:right w:val="single" w:sz="4" w:space="0" w:color="auto"/>
            </w:tcBorders>
            <w:shd w:val="clear" w:color="auto" w:fill="BFBFBF" w:themeFill="background1" w:themeFillShade="BF"/>
            <w:vAlign w:val="center"/>
            <w:hideMark/>
          </w:tcPr>
          <w:p w14:paraId="18471A3E" w14:textId="77777777" w:rsidR="00E60470" w:rsidRPr="00157595" w:rsidRDefault="00E60470" w:rsidP="006E4636">
            <w:pPr>
              <w:jc w:val="center"/>
              <w:rPr>
                <w:rFonts w:ascii="Calibri" w:eastAsia="Times New Roman" w:hAnsi="Calibri" w:cs="Times New Roman"/>
                <w:b/>
                <w:bCs/>
                <w:lang w:eastAsia="pt-BR"/>
              </w:rPr>
            </w:pPr>
            <w:r w:rsidRPr="00157595">
              <w:rPr>
                <w:rFonts w:ascii="Calibri" w:eastAsia="Times New Roman" w:hAnsi="Calibri" w:cs="Times New Roman"/>
                <w:b/>
                <w:bCs/>
                <w:lang w:eastAsia="pt-BR"/>
              </w:rPr>
              <w:t>Nome Responsável Fábrica</w:t>
            </w:r>
          </w:p>
        </w:tc>
      </w:tr>
      <w:tr w:rsidR="00E60470" w:rsidRPr="00157595" w14:paraId="442855DA" w14:textId="77777777" w:rsidTr="006E4636">
        <w:trPr>
          <w:trHeight w:val="300"/>
        </w:trPr>
        <w:tc>
          <w:tcPr>
            <w:tcW w:w="431" w:type="dxa"/>
            <w:tcBorders>
              <w:top w:val="nil"/>
              <w:left w:val="single" w:sz="4" w:space="0" w:color="auto"/>
              <w:bottom w:val="single" w:sz="4" w:space="0" w:color="auto"/>
              <w:right w:val="single" w:sz="4" w:space="0" w:color="auto"/>
            </w:tcBorders>
            <w:shd w:val="clear" w:color="auto" w:fill="auto"/>
            <w:vAlign w:val="center"/>
            <w:hideMark/>
          </w:tcPr>
          <w:p w14:paraId="2964A5F1" w14:textId="77777777" w:rsidR="00E60470" w:rsidRPr="00157595" w:rsidRDefault="00E60470" w:rsidP="006E4636">
            <w:pPr>
              <w:jc w:val="center"/>
              <w:rPr>
                <w:rFonts w:eastAsia="Times New Roman"/>
                <w:color w:val="000000"/>
                <w:szCs w:val="20"/>
                <w:lang w:eastAsia="pt-BR"/>
              </w:rPr>
            </w:pPr>
          </w:p>
        </w:tc>
        <w:tc>
          <w:tcPr>
            <w:tcW w:w="1559" w:type="dxa"/>
            <w:tcBorders>
              <w:top w:val="nil"/>
              <w:left w:val="nil"/>
              <w:bottom w:val="single" w:sz="4" w:space="0" w:color="auto"/>
              <w:right w:val="single" w:sz="4" w:space="0" w:color="auto"/>
            </w:tcBorders>
            <w:shd w:val="clear" w:color="auto" w:fill="auto"/>
            <w:vAlign w:val="center"/>
          </w:tcPr>
          <w:p w14:paraId="153ED68F" w14:textId="77777777" w:rsidR="00E60470" w:rsidRPr="00157595" w:rsidRDefault="00E60470" w:rsidP="006E4636">
            <w:pPr>
              <w:jc w:val="center"/>
              <w:rPr>
                <w:rFonts w:eastAsia="Times New Roman"/>
                <w:color w:val="000000"/>
                <w:szCs w:val="20"/>
                <w:lang w:eastAsia="pt-BR"/>
              </w:rPr>
            </w:pPr>
          </w:p>
        </w:tc>
        <w:tc>
          <w:tcPr>
            <w:tcW w:w="2693" w:type="dxa"/>
            <w:tcBorders>
              <w:top w:val="nil"/>
              <w:left w:val="nil"/>
              <w:bottom w:val="single" w:sz="4" w:space="0" w:color="auto"/>
              <w:right w:val="single" w:sz="4" w:space="0" w:color="auto"/>
            </w:tcBorders>
            <w:shd w:val="clear" w:color="auto" w:fill="auto"/>
            <w:vAlign w:val="center"/>
          </w:tcPr>
          <w:p w14:paraId="26B9F4C8" w14:textId="77777777" w:rsidR="00E60470" w:rsidRPr="00157595" w:rsidRDefault="00E60470" w:rsidP="006E4636">
            <w:pPr>
              <w:rPr>
                <w:rFonts w:eastAsia="Times New Roman"/>
                <w:color w:val="000000"/>
                <w:szCs w:val="20"/>
                <w:lang w:eastAsia="pt-BR"/>
              </w:rPr>
            </w:pPr>
          </w:p>
        </w:tc>
        <w:tc>
          <w:tcPr>
            <w:tcW w:w="1843" w:type="dxa"/>
            <w:tcBorders>
              <w:top w:val="nil"/>
              <w:left w:val="nil"/>
              <w:bottom w:val="single" w:sz="4" w:space="0" w:color="auto"/>
              <w:right w:val="single" w:sz="4" w:space="0" w:color="auto"/>
            </w:tcBorders>
            <w:shd w:val="clear" w:color="auto" w:fill="auto"/>
            <w:vAlign w:val="center"/>
          </w:tcPr>
          <w:p w14:paraId="46F06569" w14:textId="77777777" w:rsidR="00E60470" w:rsidRPr="00157595" w:rsidRDefault="00E60470" w:rsidP="006E4636">
            <w:pPr>
              <w:rPr>
                <w:rFonts w:eastAsia="Times New Roman"/>
                <w:color w:val="000000"/>
                <w:szCs w:val="20"/>
                <w:lang w:eastAsia="pt-BR"/>
              </w:rPr>
            </w:pPr>
          </w:p>
        </w:tc>
        <w:tc>
          <w:tcPr>
            <w:tcW w:w="1701" w:type="dxa"/>
            <w:tcBorders>
              <w:top w:val="nil"/>
              <w:left w:val="nil"/>
              <w:bottom w:val="single" w:sz="4" w:space="0" w:color="auto"/>
              <w:right w:val="single" w:sz="4" w:space="0" w:color="auto"/>
            </w:tcBorders>
            <w:shd w:val="clear" w:color="auto" w:fill="auto"/>
            <w:vAlign w:val="center"/>
          </w:tcPr>
          <w:p w14:paraId="0F6F554C" w14:textId="77777777" w:rsidR="00E60470" w:rsidRPr="00157595" w:rsidRDefault="00E60470" w:rsidP="006E4636">
            <w:pPr>
              <w:rPr>
                <w:rFonts w:eastAsia="Times New Roman"/>
                <w:szCs w:val="20"/>
                <w:lang w:eastAsia="pt-BR"/>
              </w:rPr>
            </w:pPr>
          </w:p>
        </w:tc>
        <w:tc>
          <w:tcPr>
            <w:tcW w:w="1985" w:type="dxa"/>
            <w:tcBorders>
              <w:top w:val="nil"/>
              <w:left w:val="nil"/>
              <w:bottom w:val="single" w:sz="4" w:space="0" w:color="auto"/>
              <w:right w:val="single" w:sz="4" w:space="0" w:color="auto"/>
            </w:tcBorders>
            <w:shd w:val="clear" w:color="auto" w:fill="auto"/>
            <w:vAlign w:val="center"/>
            <w:hideMark/>
          </w:tcPr>
          <w:p w14:paraId="3D280A85" w14:textId="77777777" w:rsidR="00E60470" w:rsidRPr="00157595" w:rsidRDefault="00E60470" w:rsidP="006E4636">
            <w:pPr>
              <w:rPr>
                <w:rFonts w:eastAsia="Times New Roman"/>
                <w:szCs w:val="20"/>
                <w:lang w:eastAsia="pt-BR"/>
              </w:rPr>
            </w:pPr>
          </w:p>
        </w:tc>
      </w:tr>
    </w:tbl>
    <w:p w14:paraId="0C499DD6" w14:textId="77777777" w:rsidR="00E60470" w:rsidRDefault="00E60470" w:rsidP="00CF7297"/>
    <w:sectPr w:rsidR="00E60470" w:rsidSect="009674E3">
      <w:headerReference w:type="first" r:id="rId29"/>
      <w:footerReference w:type="first" r:id="rId30"/>
      <w:pgSz w:w="11906" w:h="16838" w:code="9"/>
      <w:pgMar w:top="1985" w:right="1134" w:bottom="1701" w:left="1134"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997DF4" w14:textId="77777777" w:rsidR="004F4B35" w:rsidRDefault="004F4B35" w:rsidP="00B06BB8">
      <w:r>
        <w:separator/>
      </w:r>
    </w:p>
  </w:endnote>
  <w:endnote w:type="continuationSeparator" w:id="0">
    <w:p w14:paraId="32FDA805" w14:textId="77777777" w:rsidR="004F4B35" w:rsidRDefault="004F4B35" w:rsidP="00B06B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plon Oi Headline">
    <w:altName w:val="Calibri"/>
    <w:charset w:val="00"/>
    <w:family w:val="auto"/>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DDEA3" w14:textId="77777777" w:rsidR="006E4636" w:rsidRDefault="006E4636"/>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DDEA5" w14:textId="77777777" w:rsidR="006E4636" w:rsidRPr="00DC7076" w:rsidRDefault="006E4636" w:rsidP="00DC7076"/>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DDEA7" w14:textId="77777777" w:rsidR="006E4636" w:rsidRDefault="006E4636" w:rsidP="00A165C7">
    <w:pPr>
      <w:pBdr>
        <w:top w:val="single" w:sz="4" w:space="1" w:color="auto"/>
      </w:pBdr>
      <w:rPr>
        <w:rFonts w:ascii="Calibri" w:hAnsi="Calibri" w:cs="Calibri"/>
        <w:b/>
      </w:rPr>
    </w:pPr>
    <w:r>
      <w:rPr>
        <w:rFonts w:ascii="Calibri" w:hAnsi="Calibri" w:cs="Calibri"/>
        <w:b/>
      </w:rPr>
      <w:t>Atenção: Toda</w:t>
    </w:r>
    <w:r w:rsidRPr="009F5517">
      <w:rPr>
        <w:rFonts w:ascii="Calibri" w:hAnsi="Calibri" w:cs="Calibri"/>
        <w:b/>
      </w:rPr>
      <w:t xml:space="preserve">s </w:t>
    </w:r>
    <w:r>
      <w:rPr>
        <w:rFonts w:ascii="Calibri" w:hAnsi="Calibri" w:cs="Calibri"/>
        <w:b/>
      </w:rPr>
      <w:t xml:space="preserve">as seções e todos </w:t>
    </w:r>
    <w:r w:rsidRPr="009F5517">
      <w:rPr>
        <w:rFonts w:ascii="Calibri" w:hAnsi="Calibri" w:cs="Calibri"/>
        <w:b/>
      </w:rPr>
      <w:t>os campos marcados com asterisco são obrigatórios</w:t>
    </w:r>
    <w:r w:rsidRPr="00F04D43">
      <w:rPr>
        <w:rFonts w:ascii="Calibri" w:hAnsi="Calibri" w:cs="Calibri"/>
      </w:rPr>
      <w:t xml:space="preserve"> </w:t>
    </w:r>
  </w:p>
  <w:p w14:paraId="05BDDEA8" w14:textId="77777777" w:rsidR="006E4636" w:rsidRDefault="006E4636" w:rsidP="007E0414">
    <w:pPr>
      <w:rPr>
        <w:rFonts w:ascii="Calibri" w:hAnsi="Calibri" w:cs="Calibri"/>
        <w:noProof/>
      </w:rPr>
    </w:pPr>
    <w:r w:rsidRPr="00F04D43">
      <w:rPr>
        <w:rFonts w:ascii="Calibri" w:hAnsi="Calibri" w:cs="Calibri"/>
        <w:noProof/>
        <w:lang w:eastAsia="pt-BR"/>
      </w:rPr>
      <mc:AlternateContent>
        <mc:Choice Requires="wps">
          <w:drawing>
            <wp:anchor distT="45720" distB="45720" distL="114300" distR="114300" simplePos="0" relativeHeight="251661312" behindDoc="0" locked="0" layoutInCell="1" allowOverlap="1" wp14:anchorId="05BDDEB0" wp14:editId="05BDDEB1">
              <wp:simplePos x="0" y="0"/>
              <wp:positionH relativeFrom="margin">
                <wp:align>center</wp:align>
              </wp:positionH>
              <wp:positionV relativeFrom="bottomMargin">
                <wp:posOffset>648335</wp:posOffset>
              </wp:positionV>
              <wp:extent cx="2732400" cy="180000"/>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2400" cy="180000"/>
                      </a:xfrm>
                      <a:prstGeom prst="rect">
                        <a:avLst/>
                      </a:prstGeom>
                      <a:solidFill>
                        <a:srgbClr val="FFFFFF"/>
                      </a:solidFill>
                      <a:ln w="9525">
                        <a:noFill/>
                        <a:miter lim="800000"/>
                        <a:headEnd/>
                        <a:tailEnd/>
                      </a:ln>
                    </wps:spPr>
                    <wps:txbx>
                      <w:txbxContent>
                        <w:p w14:paraId="05BDDEBD" w14:textId="77777777" w:rsidR="006E4636" w:rsidRPr="00B87604" w:rsidRDefault="006E4636" w:rsidP="007E0414">
                          <w:pPr>
                            <w:rPr>
                              <w:rFonts w:asciiTheme="minorHAnsi" w:hAnsiTheme="minorHAnsi"/>
                              <w:bCs/>
                              <w:color w:val="808080" w:themeColor="background1" w:themeShade="80"/>
                              <w:sz w:val="24"/>
                              <w:szCs w:val="24"/>
                            </w:rPr>
                          </w:pPr>
                          <w:r w:rsidRPr="00B87604">
                            <w:rPr>
                              <w:rFonts w:asciiTheme="minorHAnsi" w:hAnsiTheme="minorHAnsi"/>
                              <w:color w:val="808080" w:themeColor="background1" w:themeShade="80"/>
                            </w:rPr>
                            <w:t>Documento confidencial e de propriedade da Oi</w:t>
                          </w:r>
                        </w:p>
                      </w:txbxContent>
                    </wps:txbx>
                    <wps:bodyPr rot="0" vert="horz" wrap="non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05BDDEB0" id="_x0000_t202" coordsize="21600,21600" o:spt="202" path="m,l,21600r21600,l21600,xe">
              <v:stroke joinstyle="miter"/>
              <v:path gradientshapeok="t" o:connecttype="rect"/>
            </v:shapetype>
            <v:shape id="_x0000_s1029" type="#_x0000_t202" style="position:absolute;margin-left:0;margin-top:51.05pt;width:215.15pt;height:14.15pt;z-index:251661312;visibility:visible;mso-wrap-style:none;mso-width-percent:0;mso-height-percent:0;mso-wrap-distance-left:9pt;mso-wrap-distance-top:3.6pt;mso-wrap-distance-right:9pt;mso-wrap-distance-bottom:3.6pt;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" stroked="f">
              <v:textbox style="mso-fit-shape-to-text:t" inset="0,0,0,0">
                <w:txbxContent>
                  <w:p w14:paraId="05BDDEBD" w14:textId="77777777" w:rsidR="006E4636" w:rsidRPr="00B87604" w:rsidRDefault="006E4636" w:rsidP="007E0414">
                    <w:pPr>
                      <w:rPr>
                        <w:rFonts w:asciiTheme="minorHAnsi" w:hAnsiTheme="minorHAnsi"/>
                        <w:bCs/>
                        <w:color w:val="808080" w:themeColor="background1" w:themeShade="80"/>
                        <w:sz w:val="24"/>
                        <w:szCs w:val="24"/>
                      </w:rPr>
                    </w:pPr>
                    <w:r w:rsidRPr="00B87604">
                      <w:rPr>
                        <w:rFonts w:asciiTheme="minorHAnsi" w:hAnsiTheme="minorHAnsi"/>
                        <w:color w:val="808080" w:themeColor="background1" w:themeShade="80"/>
                      </w:rPr>
                      <w:t>Documento confidencial e de propriedade da Oi</w:t>
                    </w:r>
                  </w:p>
                </w:txbxContent>
              </v:textbox>
              <w10:wrap anchorx="margin" anchory="margin"/>
            </v:shape>
          </w:pict>
        </mc:Fallback>
      </mc:AlternateContent>
    </w:r>
    <w:r>
      <w:rPr>
        <w:rFonts w:ascii="Calibri" w:hAnsi="Calibri" w:cs="Calibri"/>
      </w:rPr>
      <w:t xml:space="preserve">Versão do </w:t>
    </w:r>
    <w:proofErr w:type="spellStart"/>
    <w:r>
      <w:rPr>
        <w:rFonts w:ascii="Calibri" w:hAnsi="Calibri" w:cs="Calibri"/>
      </w:rPr>
      <w:t>template</w:t>
    </w:r>
    <w:proofErr w:type="spellEnd"/>
    <w:r>
      <w:rPr>
        <w:rFonts w:ascii="Calibri" w:hAnsi="Calibri" w:cs="Calibri"/>
      </w:rPr>
      <w:t>: 1.1</w:t>
    </w:r>
  </w:p>
  <w:p w14:paraId="05BDDEA9" w14:textId="48B9875A" w:rsidR="006E4636" w:rsidRPr="00531697" w:rsidRDefault="006E4636" w:rsidP="006650BE">
    <w:pPr>
      <w:jc w:val="right"/>
      <w:rPr>
        <w:rFonts w:ascii="Calibri" w:hAnsi="Calibri" w:cs="Calibri"/>
        <w:b/>
        <w:bCs/>
        <w:sz w:val="2"/>
        <w:szCs w:val="2"/>
      </w:rPr>
    </w:pPr>
    <w:r w:rsidRPr="00C26B04">
      <w:rPr>
        <w:rFonts w:ascii="Calibri" w:hAnsi="Calibri" w:cs="Calibri"/>
      </w:rPr>
      <w:t xml:space="preserve">Página </w:t>
    </w:r>
    <w:r w:rsidRPr="00C26B04">
      <w:rPr>
        <w:rFonts w:ascii="Calibri" w:hAnsi="Calibri" w:cs="Calibri"/>
        <w:b/>
        <w:bCs/>
        <w:sz w:val="24"/>
        <w:szCs w:val="24"/>
      </w:rPr>
      <w:fldChar w:fldCharType="begin"/>
    </w:r>
    <w:r w:rsidRPr="00C26B04">
      <w:rPr>
        <w:rFonts w:ascii="Calibri" w:hAnsi="Calibri" w:cs="Calibri"/>
        <w:b/>
        <w:bCs/>
      </w:rPr>
      <w:instrText>PAGE</w:instrText>
    </w:r>
    <w:r w:rsidRPr="00C26B04">
      <w:rPr>
        <w:rFonts w:ascii="Calibri" w:hAnsi="Calibri" w:cs="Calibri"/>
        <w:b/>
        <w:bCs/>
        <w:sz w:val="24"/>
        <w:szCs w:val="24"/>
      </w:rPr>
      <w:fldChar w:fldCharType="separate"/>
    </w:r>
    <w:r w:rsidR="00FE03F9">
      <w:rPr>
        <w:rFonts w:ascii="Calibri" w:hAnsi="Calibri" w:cs="Calibri"/>
        <w:b/>
        <w:bCs/>
        <w:noProof/>
      </w:rPr>
      <w:t>9</w:t>
    </w:r>
    <w:r w:rsidRPr="00C26B04">
      <w:rPr>
        <w:rFonts w:ascii="Calibri" w:hAnsi="Calibri" w:cs="Calibri"/>
        <w:b/>
        <w:bCs/>
        <w:sz w:val="24"/>
        <w:szCs w:val="24"/>
      </w:rPr>
      <w:fldChar w:fldCharType="end"/>
    </w:r>
    <w:r w:rsidRPr="00C26B04">
      <w:rPr>
        <w:rFonts w:ascii="Calibri" w:hAnsi="Calibri" w:cs="Calibri"/>
      </w:rPr>
      <w:t xml:space="preserve"> de </w:t>
    </w:r>
    <w:r w:rsidRPr="00C26B04">
      <w:rPr>
        <w:rFonts w:ascii="Calibri" w:hAnsi="Calibri" w:cs="Calibri"/>
        <w:b/>
        <w:bCs/>
        <w:sz w:val="24"/>
        <w:szCs w:val="24"/>
      </w:rPr>
      <w:fldChar w:fldCharType="begin"/>
    </w:r>
    <w:r w:rsidRPr="00C26B04">
      <w:rPr>
        <w:rFonts w:ascii="Calibri" w:hAnsi="Calibri" w:cs="Calibri"/>
        <w:b/>
        <w:bCs/>
      </w:rPr>
      <w:instrText>NUMPAGES</w:instrText>
    </w:r>
    <w:r w:rsidRPr="00C26B04">
      <w:rPr>
        <w:rFonts w:ascii="Calibri" w:hAnsi="Calibri" w:cs="Calibri"/>
        <w:b/>
        <w:bCs/>
        <w:sz w:val="24"/>
        <w:szCs w:val="24"/>
      </w:rPr>
      <w:fldChar w:fldCharType="separate"/>
    </w:r>
    <w:r w:rsidR="00FE03F9">
      <w:rPr>
        <w:rFonts w:ascii="Calibri" w:hAnsi="Calibri" w:cs="Calibri"/>
        <w:b/>
        <w:bCs/>
        <w:noProof/>
      </w:rPr>
      <w:t>11</w:t>
    </w:r>
    <w:r w:rsidRPr="00C26B04">
      <w:rPr>
        <w:rFonts w:ascii="Calibri" w:hAnsi="Calibri" w:cs="Calibri"/>
        <w:b/>
        <w:bCs/>
        <w:sz w:val="24"/>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DDEAB" w14:textId="77777777" w:rsidR="006E4636" w:rsidRPr="009F5517" w:rsidRDefault="006E4636" w:rsidP="009F5517">
    <w:pPr>
      <w:jc w:val="righ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DDEAD" w14:textId="77777777" w:rsidR="006E4636" w:rsidRPr="009F5517" w:rsidRDefault="006E4636" w:rsidP="009F551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2A9F65" w14:textId="77777777" w:rsidR="004F4B35" w:rsidRDefault="004F4B35" w:rsidP="00B06BB8">
      <w:r>
        <w:separator/>
      </w:r>
    </w:p>
  </w:footnote>
  <w:footnote w:type="continuationSeparator" w:id="0">
    <w:p w14:paraId="10CF30A7" w14:textId="77777777" w:rsidR="004F4B35" w:rsidRDefault="004F4B35" w:rsidP="00B06B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DDEA2" w14:textId="77777777" w:rsidR="006E4636" w:rsidRDefault="006E4636" w:rsidP="009674E3"/>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DDEA4" w14:textId="77777777" w:rsidR="006E4636" w:rsidRPr="00DC7076" w:rsidRDefault="006E4636" w:rsidP="00DC7076"/>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DDEA6" w14:textId="77777777" w:rsidR="006E4636" w:rsidRPr="00625575" w:rsidRDefault="006E4636" w:rsidP="001B3034">
    <w:pPr>
      <w:pStyle w:val="Cabealho"/>
    </w:pPr>
    <w:r w:rsidRPr="00625575">
      <w:rPr>
        <w:noProof/>
        <w:lang w:eastAsia="pt-BR"/>
      </w:rPr>
      <w:drawing>
        <wp:anchor distT="0" distB="0" distL="114300" distR="114300" simplePos="0" relativeHeight="251655168" behindDoc="1" locked="0" layoutInCell="1" allowOverlap="1" wp14:anchorId="05BDDEAE" wp14:editId="05BDDEAF">
          <wp:simplePos x="0" y="0"/>
          <wp:positionH relativeFrom="column">
            <wp:posOffset>0</wp:posOffset>
          </wp:positionH>
          <wp:positionV relativeFrom="paragraph">
            <wp:posOffset>-220345</wp:posOffset>
          </wp:positionV>
          <wp:extent cx="723900" cy="723900"/>
          <wp:effectExtent l="0" t="0" r="0" b="0"/>
          <wp:wrapNone/>
          <wp:docPr id="3" name="Imagem 3" descr="Oi_mass_logo_3_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Oi_mass_logo_3_1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5575">
      <w:t>Descritivo da Solução</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DDEAA" w14:textId="77777777" w:rsidR="006E4636" w:rsidRPr="00EA39FC" w:rsidRDefault="006E4636" w:rsidP="00EA39FC">
    <w:pPr>
      <w:spacing w:before="600"/>
      <w:jc w:val="right"/>
      <w:rPr>
        <w:b/>
        <w:bCs/>
        <w:iCs/>
      </w:rPr>
    </w:pPr>
    <w:r w:rsidRPr="00EA39FC">
      <w:rPr>
        <w:b/>
        <w:noProof/>
        <w:lang w:eastAsia="pt-BR"/>
      </w:rPr>
      <mc:AlternateContent>
        <mc:Choice Requires="wps">
          <w:drawing>
            <wp:anchor distT="4294967294" distB="4294967294" distL="114300" distR="114300" simplePos="0" relativeHeight="251657216" behindDoc="0" locked="0" layoutInCell="1" allowOverlap="1" wp14:anchorId="05BDDEB2" wp14:editId="05BDDEB3">
              <wp:simplePos x="0" y="0"/>
              <wp:positionH relativeFrom="margin">
                <wp:align>center</wp:align>
              </wp:positionH>
              <wp:positionV relativeFrom="paragraph">
                <wp:posOffset>645160</wp:posOffset>
              </wp:positionV>
              <wp:extent cx="9252000" cy="0"/>
              <wp:effectExtent l="0" t="0" r="25400" b="1905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5200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808C0F" id="Line 1" o:spid="_x0000_s1026" style="position:absolute;z-index:251657216;visibility:visible;mso-wrap-style:square;mso-width-percent:0;mso-height-percent:0;mso-wrap-distance-left:9pt;mso-wrap-distance-top:-6e-5mm;mso-wrap-distance-right:9pt;mso-wrap-distance-bottom:-6e-5mm;mso-position-horizontal:center;mso-position-horizontal-relative:margin;mso-position-vertical:absolute;mso-position-vertical-relative:text;mso-width-percent:0;mso-height-percent:0;mso-width-relative:page;mso-height-relative:page" from="0,50.8pt" to="728.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8NEg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" strokeweight="1.15pt">
              <w10:wrap anchorx="margin"/>
            </v:line>
          </w:pict>
        </mc:Fallback>
      </mc:AlternateContent>
    </w:r>
    <w:r w:rsidRPr="00EA39FC">
      <w:rPr>
        <w:b/>
        <w:noProof/>
        <w:lang w:eastAsia="pt-BR"/>
      </w:rPr>
      <w:drawing>
        <wp:anchor distT="0" distB="0" distL="114300" distR="114300" simplePos="0" relativeHeight="251659264" behindDoc="1" locked="0" layoutInCell="1" allowOverlap="1" wp14:anchorId="05BDDEB4" wp14:editId="05BDDEB5">
          <wp:simplePos x="0" y="0"/>
          <wp:positionH relativeFrom="column">
            <wp:posOffset>0</wp:posOffset>
          </wp:positionH>
          <wp:positionV relativeFrom="paragraph">
            <wp:posOffset>-220345</wp:posOffset>
          </wp:positionV>
          <wp:extent cx="723900" cy="723900"/>
          <wp:effectExtent l="0" t="0" r="0" b="0"/>
          <wp:wrapNone/>
          <wp:docPr id="5" name="Imagem 5" descr="Oi_mass_logo_3_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Oi_mass_logo_3_1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39FC">
      <w:rPr>
        <w:b/>
      </w:rPr>
      <w:t>Descritivo da Solução</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DDEAC" w14:textId="77777777" w:rsidR="006E4636" w:rsidRDefault="006E4636" w:rsidP="00160CC8">
    <w:pPr>
      <w:spacing w:before="720"/>
      <w:jc w:val="right"/>
    </w:pPr>
    <w:r>
      <w:rPr>
        <w:noProof/>
        <w:lang w:eastAsia="pt-BR"/>
      </w:rPr>
      <mc:AlternateContent>
        <mc:Choice Requires="wps">
          <w:drawing>
            <wp:anchor distT="4294967294" distB="4294967294" distL="114300" distR="114300" simplePos="0" relativeHeight="251660288" behindDoc="0" locked="0" layoutInCell="1" allowOverlap="1" wp14:anchorId="05BDDEB6" wp14:editId="05BDDEB7">
              <wp:simplePos x="0" y="0"/>
              <wp:positionH relativeFrom="margin">
                <wp:align>center</wp:align>
              </wp:positionH>
              <wp:positionV relativeFrom="page">
                <wp:posOffset>1080135</wp:posOffset>
              </wp:positionV>
              <wp:extent cx="6123600" cy="0"/>
              <wp:effectExtent l="0" t="0" r="10795" b="19050"/>
              <wp:wrapNone/>
              <wp:docPr id="8"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3600"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CA127D" id="Line 1" o:spid="_x0000_s1026" style="position:absolute;z-index:251660288;visibility:visible;mso-wrap-style:square;mso-width-percent:0;mso-height-percent:0;mso-wrap-distance-left:9pt;mso-wrap-distance-top:-6e-5mm;mso-wrap-distance-right:9pt;mso-wrap-distance-bottom:-6e-5mm;mso-position-horizontal:center;mso-position-horizontal-relative:margin;mso-position-vertical:absolute;mso-position-vertical-relative:page;mso-width-percent:0;mso-height-percent:0;mso-width-relative:page;mso-height-relative:page" from="0,85.05pt" to="482.15pt,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" strokecolor="black [3213]">
              <w10:wrap anchorx="margin" anchory="page"/>
            </v:line>
          </w:pict>
        </mc:Fallback>
      </mc:AlternateContent>
    </w:r>
    <w:r>
      <w:rPr>
        <w:noProof/>
        <w:lang w:eastAsia="pt-BR"/>
      </w:rPr>
      <w:drawing>
        <wp:anchor distT="0" distB="0" distL="114300" distR="114300" simplePos="0" relativeHeight="251663360" behindDoc="1" locked="0" layoutInCell="1" allowOverlap="1" wp14:anchorId="05BDDEB8" wp14:editId="05BDDEB9">
          <wp:simplePos x="0" y="0"/>
          <wp:positionH relativeFrom="column">
            <wp:posOffset>0</wp:posOffset>
          </wp:positionH>
          <wp:positionV relativeFrom="paragraph">
            <wp:posOffset>-220345</wp:posOffset>
          </wp:positionV>
          <wp:extent cx="723900" cy="723900"/>
          <wp:effectExtent l="0" t="0" r="0" b="0"/>
          <wp:wrapNone/>
          <wp:docPr id="22" name="Imagem 22" descr="Oi_mass_logo_3_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Oi_mass_logo_3_1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i/>
      </w:rPr>
      <w:t>Descritivo da Solução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79A3E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9286A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C66F62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B1AC9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2E27A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746D0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5BECA0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AB0F1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28C9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4DA5D6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7736617"/>
    <w:multiLevelType w:val="multilevel"/>
    <w:tmpl w:val="FCD04CF8"/>
    <w:lvl w:ilvl="0">
      <w:start w:val="1"/>
      <w:numFmt w:val="decimal"/>
      <w:lvlText w:val="%1)"/>
      <w:lvlJc w:val="left"/>
      <w:pPr>
        <w:ind w:left="641" w:hanging="357"/>
      </w:pPr>
      <w:rPr>
        <w:rFonts w:asciiTheme="minorHAnsi" w:hAnsiTheme="minorHAnsi" w:hint="default"/>
        <w:sz w:val="24"/>
      </w:rPr>
    </w:lvl>
    <w:lvl w:ilvl="1">
      <w:start w:val="1"/>
      <w:numFmt w:val="lowerLetter"/>
      <w:lvlText w:val="%2)"/>
      <w:lvlJc w:val="left"/>
      <w:pPr>
        <w:ind w:left="1004" w:hanging="363"/>
      </w:pPr>
      <w:rPr>
        <w:rFonts w:asciiTheme="minorHAnsi" w:hAnsiTheme="minorHAnsi" w:hint="default"/>
        <w:sz w:val="24"/>
      </w:rPr>
    </w:lvl>
    <w:lvl w:ilvl="2">
      <w:start w:val="1"/>
      <w:numFmt w:val="lowerRoman"/>
      <w:lvlText w:val="%3)"/>
      <w:lvlJc w:val="left"/>
      <w:pPr>
        <w:ind w:left="1361" w:hanging="357"/>
      </w:pPr>
      <w:rPr>
        <w:rFonts w:asciiTheme="minorHAnsi" w:hAnsiTheme="minorHAnsi" w:hint="default"/>
        <w:b w:val="0"/>
        <w:sz w:val="24"/>
      </w:rPr>
    </w:lvl>
    <w:lvl w:ilvl="3">
      <w:start w:val="1"/>
      <w:numFmt w:val="decimal"/>
      <w:lvlText w:val="(%4)"/>
      <w:lvlJc w:val="left"/>
      <w:pPr>
        <w:ind w:left="1724" w:hanging="363"/>
      </w:pPr>
      <w:rPr>
        <w:rFonts w:asciiTheme="minorHAnsi" w:hAnsiTheme="minorHAnsi" w:hint="default"/>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D412F91"/>
    <w:multiLevelType w:val="multilevel"/>
    <w:tmpl w:val="9EBE5E3C"/>
    <w:lvl w:ilvl="0">
      <w:start w:val="1"/>
      <w:numFmt w:val="decimal"/>
      <w:pStyle w:val="Alinea1"/>
      <w:lvlText w:val="%1)"/>
      <w:lvlJc w:val="left"/>
      <w:pPr>
        <w:tabs>
          <w:tab w:val="num" w:pos="924"/>
        </w:tabs>
        <w:ind w:left="924" w:hanging="357"/>
      </w:pPr>
      <w:rPr>
        <w:rFonts w:asciiTheme="minorHAnsi" w:hAnsiTheme="minorHAnsi" w:hint="default"/>
        <w:sz w:val="24"/>
      </w:rPr>
    </w:lvl>
    <w:lvl w:ilvl="1">
      <w:start w:val="1"/>
      <w:numFmt w:val="lowerLetter"/>
      <w:pStyle w:val="Alinea2"/>
      <w:lvlText w:val="%2)"/>
      <w:lvlJc w:val="left"/>
      <w:pPr>
        <w:tabs>
          <w:tab w:val="num" w:pos="1287"/>
        </w:tabs>
        <w:ind w:left="1287" w:hanging="363"/>
      </w:pPr>
      <w:rPr>
        <w:rFonts w:asciiTheme="minorHAnsi" w:hAnsiTheme="minorHAnsi" w:hint="default"/>
        <w:sz w:val="24"/>
      </w:rPr>
    </w:lvl>
    <w:lvl w:ilvl="2">
      <w:start w:val="1"/>
      <w:numFmt w:val="lowerRoman"/>
      <w:pStyle w:val="Alinea3"/>
      <w:lvlText w:val="%3)"/>
      <w:lvlJc w:val="left"/>
      <w:pPr>
        <w:tabs>
          <w:tab w:val="num" w:pos="1644"/>
        </w:tabs>
        <w:ind w:left="1644" w:hanging="357"/>
      </w:pPr>
      <w:rPr>
        <w:rFonts w:asciiTheme="minorHAnsi" w:hAnsiTheme="minorHAnsi" w:hint="default"/>
        <w:b w:val="0"/>
        <w:sz w:val="24"/>
      </w:rPr>
    </w:lvl>
    <w:lvl w:ilvl="3">
      <w:start w:val="1"/>
      <w:numFmt w:val="decimal"/>
      <w:pStyle w:val="Alinea4"/>
      <w:lvlText w:val="(%4)"/>
      <w:lvlJc w:val="left"/>
      <w:pPr>
        <w:tabs>
          <w:tab w:val="num" w:pos="2007"/>
        </w:tabs>
        <w:ind w:left="2007" w:hanging="363"/>
      </w:pPr>
      <w:rPr>
        <w:rFonts w:asciiTheme="minorHAnsi" w:hAnsiTheme="minorHAnsi" w:hint="default"/>
        <w:sz w:val="24"/>
      </w:rPr>
    </w:lvl>
    <w:lvl w:ilvl="4">
      <w:start w:val="1"/>
      <w:numFmt w:val="lowerLetter"/>
      <w:lvlText w:val="(%5)"/>
      <w:lvlJc w:val="left"/>
      <w:pPr>
        <w:tabs>
          <w:tab w:val="num" w:pos="2364"/>
        </w:tabs>
        <w:ind w:left="2364" w:hanging="357"/>
      </w:pPr>
      <w:rPr>
        <w:rFonts w:hint="default"/>
      </w:rPr>
    </w:lvl>
    <w:lvl w:ilvl="5">
      <w:start w:val="1"/>
      <w:numFmt w:val="lowerRoman"/>
      <w:lvlText w:val="(%6)"/>
      <w:lvlJc w:val="left"/>
      <w:pPr>
        <w:tabs>
          <w:tab w:val="num" w:pos="2727"/>
        </w:tabs>
        <w:ind w:left="2727" w:hanging="363"/>
      </w:pPr>
      <w:rPr>
        <w:rFonts w:hint="default"/>
      </w:rPr>
    </w:lvl>
    <w:lvl w:ilvl="6">
      <w:start w:val="1"/>
      <w:numFmt w:val="decimal"/>
      <w:lvlText w:val="%7."/>
      <w:lvlJc w:val="left"/>
      <w:pPr>
        <w:tabs>
          <w:tab w:val="num" w:pos="3084"/>
        </w:tabs>
        <w:ind w:left="3084" w:hanging="357"/>
      </w:pPr>
      <w:rPr>
        <w:rFonts w:hint="default"/>
      </w:rPr>
    </w:lvl>
    <w:lvl w:ilvl="7">
      <w:start w:val="1"/>
      <w:numFmt w:val="lowerLetter"/>
      <w:lvlText w:val="%8."/>
      <w:lvlJc w:val="left"/>
      <w:pPr>
        <w:tabs>
          <w:tab w:val="num" w:pos="3447"/>
        </w:tabs>
        <w:ind w:left="3447" w:hanging="363"/>
      </w:pPr>
      <w:rPr>
        <w:rFonts w:hint="default"/>
      </w:rPr>
    </w:lvl>
    <w:lvl w:ilvl="8">
      <w:start w:val="1"/>
      <w:numFmt w:val="lowerRoman"/>
      <w:lvlText w:val="%9."/>
      <w:lvlJc w:val="left"/>
      <w:pPr>
        <w:tabs>
          <w:tab w:val="num" w:pos="3805"/>
        </w:tabs>
        <w:ind w:left="3805" w:hanging="358"/>
      </w:pPr>
      <w:rPr>
        <w:rFonts w:hint="default"/>
      </w:rPr>
    </w:lvl>
  </w:abstractNum>
  <w:abstractNum w:abstractNumId="12" w15:restartNumberingAfterBreak="0">
    <w:nsid w:val="3F1704AD"/>
    <w:multiLevelType w:val="multilevel"/>
    <w:tmpl w:val="095EC944"/>
    <w:lvl w:ilvl="0">
      <w:start w:val="1"/>
      <w:numFmt w:val="decimal"/>
      <w:lvlText w:val="%1)"/>
      <w:lvlJc w:val="left"/>
      <w:pPr>
        <w:ind w:left="357" w:hanging="357"/>
      </w:pPr>
      <w:rPr>
        <w:rFonts w:hint="default"/>
      </w:rPr>
    </w:lvl>
    <w:lvl w:ilvl="1">
      <w:start w:val="1"/>
      <w:numFmt w:val="lowerLetter"/>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6560A12"/>
    <w:multiLevelType w:val="multilevel"/>
    <w:tmpl w:val="E5BCEFCC"/>
    <w:lvl w:ilvl="0">
      <w:start w:val="1"/>
      <w:numFmt w:val="decimal"/>
      <w:pStyle w:val="Ttulo1"/>
      <w:suff w:val="space"/>
      <w:lvlText w:val="%1"/>
      <w:lvlJc w:val="left"/>
      <w:pPr>
        <w:ind w:left="0" w:firstLine="0"/>
      </w:pPr>
      <w:rPr>
        <w:rFonts w:hint="default"/>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pStyle w:val="Ttulo4"/>
      <w:suff w:val="space"/>
      <w:lvlText w:val="%1.%2.%3.%4"/>
      <w:lvlJc w:val="left"/>
      <w:pPr>
        <w:ind w:left="0" w:firstLine="0"/>
      </w:pPr>
      <w:rPr>
        <w:rFonts w:hint="default"/>
      </w:rPr>
    </w:lvl>
    <w:lvl w:ilvl="4">
      <w:start w:val="1"/>
      <w:numFmt w:val="decimal"/>
      <w:pStyle w:val="Ttulo5"/>
      <w:suff w:val="space"/>
      <w:lvlText w:val="%1.%2.%3.%4.%5"/>
      <w:lvlJc w:val="left"/>
      <w:pPr>
        <w:ind w:left="0" w:firstLine="0"/>
      </w:pPr>
      <w:rPr>
        <w:rFonts w:hint="default"/>
      </w:rPr>
    </w:lvl>
    <w:lvl w:ilvl="5">
      <w:start w:val="1"/>
      <w:numFmt w:val="decimal"/>
      <w:pStyle w:val="Ttulo6"/>
      <w:suff w:val="space"/>
      <w:lvlText w:val="%1.%2.%3.%4.%5.%6"/>
      <w:lvlJc w:val="left"/>
      <w:pPr>
        <w:ind w:left="0" w:firstLine="0"/>
      </w:pPr>
      <w:rPr>
        <w:rFonts w:hint="default"/>
      </w:rPr>
    </w:lvl>
    <w:lvl w:ilvl="6">
      <w:start w:val="1"/>
      <w:numFmt w:val="decimal"/>
      <w:pStyle w:val="Ttulo7"/>
      <w:suff w:val="space"/>
      <w:lvlText w:val="%1.%2.%3.%4.%5.%6.%7"/>
      <w:lvlJc w:val="left"/>
      <w:pPr>
        <w:ind w:left="0" w:firstLine="0"/>
      </w:pPr>
      <w:rPr>
        <w:rFonts w:hint="default"/>
      </w:rPr>
    </w:lvl>
    <w:lvl w:ilvl="7">
      <w:start w:val="1"/>
      <w:numFmt w:val="decimal"/>
      <w:pStyle w:val="Ttulo8"/>
      <w:suff w:val="space"/>
      <w:lvlText w:val="%1.%2.%3.%4.%5.%6.%7.%8"/>
      <w:lvlJc w:val="left"/>
      <w:pPr>
        <w:ind w:left="0" w:firstLine="0"/>
      </w:pPr>
      <w:rPr>
        <w:rFonts w:hint="default"/>
      </w:rPr>
    </w:lvl>
    <w:lvl w:ilvl="8">
      <w:start w:val="1"/>
      <w:numFmt w:val="decimal"/>
      <w:pStyle w:val="Ttulo9"/>
      <w:suff w:val="space"/>
      <w:lvlText w:val="%1.%2.%3.%4.%5.%6.%7.%8.%9"/>
      <w:lvlJc w:val="left"/>
      <w:pPr>
        <w:ind w:left="0" w:firstLine="0"/>
      </w:pPr>
      <w:rPr>
        <w:rFonts w:hint="default"/>
      </w:rPr>
    </w:lvl>
  </w:abstractNum>
  <w:abstractNum w:abstractNumId="14" w15:restartNumberingAfterBreak="0">
    <w:nsid w:val="4FF35FA2"/>
    <w:multiLevelType w:val="multilevel"/>
    <w:tmpl w:val="9DCAEAB8"/>
    <w:styleLink w:val="Alinea"/>
    <w:lvl w:ilvl="0">
      <w:start w:val="1"/>
      <w:numFmt w:val="decimal"/>
      <w:lvlText w:val="%1)"/>
      <w:lvlJc w:val="left"/>
      <w:pPr>
        <w:ind w:left="357" w:hanging="35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F67681D"/>
    <w:multiLevelType w:val="multilevel"/>
    <w:tmpl w:val="DD8E2542"/>
    <w:lvl w:ilvl="0">
      <w:start w:val="1"/>
      <w:numFmt w:val="decimal"/>
      <w:suff w:val="space"/>
      <w:lvlText w:val="Anexo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4"/>
  </w:num>
  <w:num w:numId="2">
    <w:abstractNumId w:val="11"/>
  </w:num>
  <w:num w:numId="3">
    <w:abstractNumId w:val="15"/>
  </w:num>
  <w:num w:numId="4">
    <w:abstractNumId w:val="10"/>
  </w:num>
  <w:num w:numId="5">
    <w:abstractNumId w:val="13"/>
  </w:num>
  <w:num w:numId="6">
    <w:abstractNumId w:val="12"/>
  </w:num>
  <w:num w:numId="7">
    <w:abstractNumId w:val="8"/>
  </w:num>
  <w:num w:numId="8">
    <w:abstractNumId w:val="9"/>
  </w:num>
  <w:num w:numId="9">
    <w:abstractNumId w:val="7"/>
  </w:num>
  <w:num w:numId="10">
    <w:abstractNumId w:val="6"/>
  </w:num>
  <w:num w:numId="11">
    <w:abstractNumId w:val="5"/>
  </w:num>
  <w:num w:numId="12">
    <w:abstractNumId w:val="4"/>
  </w:num>
  <w:num w:numId="13">
    <w:abstractNumId w:val="3"/>
  </w:num>
  <w:num w:numId="14">
    <w:abstractNumId w:val="2"/>
  </w:num>
  <w:num w:numId="15">
    <w:abstractNumId w:val="1"/>
  </w:num>
  <w:num w:numId="16">
    <w:abstractNumId w:val="0"/>
  </w:num>
  <w:num w:numId="17">
    <w:abstractNumId w:val="13"/>
  </w:num>
  <w:num w:numId="18">
    <w:abstractNumId w:val="13"/>
  </w:num>
  <w:num w:numId="19">
    <w:abstractNumId w:val="13"/>
  </w:num>
  <w:num w:numId="20">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LockTheme/>
  <w:styleLockQFSet/>
  <w:defaultTabStop w:val="709"/>
  <w:hyphenationZone w:val="425"/>
  <w:defaultTableStyle w:val="TabelaPadro"/>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6B0"/>
    <w:rsid w:val="00002310"/>
    <w:rsid w:val="00023F33"/>
    <w:rsid w:val="00031E17"/>
    <w:rsid w:val="0003206B"/>
    <w:rsid w:val="000327DE"/>
    <w:rsid w:val="000411E4"/>
    <w:rsid w:val="00047A0F"/>
    <w:rsid w:val="0005430D"/>
    <w:rsid w:val="00057212"/>
    <w:rsid w:val="00061664"/>
    <w:rsid w:val="00062204"/>
    <w:rsid w:val="00063D65"/>
    <w:rsid w:val="00080E9F"/>
    <w:rsid w:val="000831EE"/>
    <w:rsid w:val="000854C2"/>
    <w:rsid w:val="0009023A"/>
    <w:rsid w:val="00090892"/>
    <w:rsid w:val="00090DA7"/>
    <w:rsid w:val="00094FEA"/>
    <w:rsid w:val="0009570D"/>
    <w:rsid w:val="000A3877"/>
    <w:rsid w:val="000A78EC"/>
    <w:rsid w:val="000B1092"/>
    <w:rsid w:val="000B2430"/>
    <w:rsid w:val="000B2E8A"/>
    <w:rsid w:val="000B5E3C"/>
    <w:rsid w:val="000C4D04"/>
    <w:rsid w:val="000C7E1D"/>
    <w:rsid w:val="000D1AD9"/>
    <w:rsid w:val="000D5612"/>
    <w:rsid w:val="00112AC5"/>
    <w:rsid w:val="00116448"/>
    <w:rsid w:val="00122C1C"/>
    <w:rsid w:val="001376D6"/>
    <w:rsid w:val="00143F1B"/>
    <w:rsid w:val="001441C8"/>
    <w:rsid w:val="00144DD2"/>
    <w:rsid w:val="001539CE"/>
    <w:rsid w:val="00160CC8"/>
    <w:rsid w:val="001702BE"/>
    <w:rsid w:val="001706CB"/>
    <w:rsid w:val="001832F9"/>
    <w:rsid w:val="0018353A"/>
    <w:rsid w:val="00184AD9"/>
    <w:rsid w:val="00190920"/>
    <w:rsid w:val="0019092E"/>
    <w:rsid w:val="00190E03"/>
    <w:rsid w:val="0019338B"/>
    <w:rsid w:val="00194522"/>
    <w:rsid w:val="00195574"/>
    <w:rsid w:val="001A36DC"/>
    <w:rsid w:val="001A3B27"/>
    <w:rsid w:val="001B16A1"/>
    <w:rsid w:val="001B1D54"/>
    <w:rsid w:val="001B261D"/>
    <w:rsid w:val="001B3034"/>
    <w:rsid w:val="001B77AA"/>
    <w:rsid w:val="001D0799"/>
    <w:rsid w:val="001D321F"/>
    <w:rsid w:val="001D74D9"/>
    <w:rsid w:val="001F0412"/>
    <w:rsid w:val="001F44E0"/>
    <w:rsid w:val="0020503B"/>
    <w:rsid w:val="00205AEF"/>
    <w:rsid w:val="00210C22"/>
    <w:rsid w:val="002161CD"/>
    <w:rsid w:val="00216F5E"/>
    <w:rsid w:val="00217403"/>
    <w:rsid w:val="00217588"/>
    <w:rsid w:val="00217895"/>
    <w:rsid w:val="002241AA"/>
    <w:rsid w:val="002259DD"/>
    <w:rsid w:val="00232DD1"/>
    <w:rsid w:val="00235C48"/>
    <w:rsid w:val="00240C18"/>
    <w:rsid w:val="00242C1B"/>
    <w:rsid w:val="00243E71"/>
    <w:rsid w:val="00247D20"/>
    <w:rsid w:val="00254E89"/>
    <w:rsid w:val="0025532D"/>
    <w:rsid w:val="0025557A"/>
    <w:rsid w:val="00257177"/>
    <w:rsid w:val="002638B1"/>
    <w:rsid w:val="00264146"/>
    <w:rsid w:val="00277BBC"/>
    <w:rsid w:val="00286E58"/>
    <w:rsid w:val="0029554E"/>
    <w:rsid w:val="002961A4"/>
    <w:rsid w:val="002A2475"/>
    <w:rsid w:val="002A3D16"/>
    <w:rsid w:val="002A5711"/>
    <w:rsid w:val="002B632C"/>
    <w:rsid w:val="002C2BBB"/>
    <w:rsid w:val="002D306C"/>
    <w:rsid w:val="002D758D"/>
    <w:rsid w:val="002E692D"/>
    <w:rsid w:val="002F1CF2"/>
    <w:rsid w:val="002F36F2"/>
    <w:rsid w:val="00304250"/>
    <w:rsid w:val="00310684"/>
    <w:rsid w:val="00331A50"/>
    <w:rsid w:val="003320B1"/>
    <w:rsid w:val="0033737F"/>
    <w:rsid w:val="00341286"/>
    <w:rsid w:val="003469A5"/>
    <w:rsid w:val="003507F7"/>
    <w:rsid w:val="0035133D"/>
    <w:rsid w:val="003526ED"/>
    <w:rsid w:val="00352721"/>
    <w:rsid w:val="003554EF"/>
    <w:rsid w:val="00355EE0"/>
    <w:rsid w:val="0036428A"/>
    <w:rsid w:val="00367173"/>
    <w:rsid w:val="0037469E"/>
    <w:rsid w:val="00377F42"/>
    <w:rsid w:val="00387B8E"/>
    <w:rsid w:val="003925F0"/>
    <w:rsid w:val="00393759"/>
    <w:rsid w:val="003A1741"/>
    <w:rsid w:val="003A5E80"/>
    <w:rsid w:val="003B4B0A"/>
    <w:rsid w:val="003B6AC5"/>
    <w:rsid w:val="003C0DE4"/>
    <w:rsid w:val="003C238A"/>
    <w:rsid w:val="003C5CE5"/>
    <w:rsid w:val="003C6579"/>
    <w:rsid w:val="003D0E67"/>
    <w:rsid w:val="003D16E2"/>
    <w:rsid w:val="003D78F0"/>
    <w:rsid w:val="003D7E30"/>
    <w:rsid w:val="003F38EE"/>
    <w:rsid w:val="003F79DA"/>
    <w:rsid w:val="004063CE"/>
    <w:rsid w:val="00416D30"/>
    <w:rsid w:val="00421783"/>
    <w:rsid w:val="0042213D"/>
    <w:rsid w:val="00430EA8"/>
    <w:rsid w:val="00436FB9"/>
    <w:rsid w:val="004370A0"/>
    <w:rsid w:val="004377BB"/>
    <w:rsid w:val="00465372"/>
    <w:rsid w:val="004725A3"/>
    <w:rsid w:val="00474B6D"/>
    <w:rsid w:val="004768A8"/>
    <w:rsid w:val="00491A53"/>
    <w:rsid w:val="004964CF"/>
    <w:rsid w:val="004A2477"/>
    <w:rsid w:val="004A67B5"/>
    <w:rsid w:val="004B0250"/>
    <w:rsid w:val="004B0A9C"/>
    <w:rsid w:val="004B1AB8"/>
    <w:rsid w:val="004B1E9E"/>
    <w:rsid w:val="004C2B6E"/>
    <w:rsid w:val="004D2A62"/>
    <w:rsid w:val="004D5122"/>
    <w:rsid w:val="004E0F01"/>
    <w:rsid w:val="004E1EF6"/>
    <w:rsid w:val="004E611C"/>
    <w:rsid w:val="004E7E9A"/>
    <w:rsid w:val="004F4B35"/>
    <w:rsid w:val="004F6452"/>
    <w:rsid w:val="004F6DE4"/>
    <w:rsid w:val="00502F02"/>
    <w:rsid w:val="00503F42"/>
    <w:rsid w:val="00505DBD"/>
    <w:rsid w:val="00506147"/>
    <w:rsid w:val="00523092"/>
    <w:rsid w:val="00531697"/>
    <w:rsid w:val="00536DD5"/>
    <w:rsid w:val="00541F0A"/>
    <w:rsid w:val="00544908"/>
    <w:rsid w:val="00545A41"/>
    <w:rsid w:val="0055272E"/>
    <w:rsid w:val="005621B6"/>
    <w:rsid w:val="00565865"/>
    <w:rsid w:val="005702EA"/>
    <w:rsid w:val="005754F7"/>
    <w:rsid w:val="0057585C"/>
    <w:rsid w:val="005765A0"/>
    <w:rsid w:val="00591700"/>
    <w:rsid w:val="005A1B87"/>
    <w:rsid w:val="005B5094"/>
    <w:rsid w:val="005B5475"/>
    <w:rsid w:val="005B6F3C"/>
    <w:rsid w:val="005C26A2"/>
    <w:rsid w:val="005C3D2E"/>
    <w:rsid w:val="005C55A5"/>
    <w:rsid w:val="005D35C0"/>
    <w:rsid w:val="005D636F"/>
    <w:rsid w:val="005F06B0"/>
    <w:rsid w:val="005F371D"/>
    <w:rsid w:val="00622CE0"/>
    <w:rsid w:val="00625575"/>
    <w:rsid w:val="006257EF"/>
    <w:rsid w:val="00630821"/>
    <w:rsid w:val="006308DD"/>
    <w:rsid w:val="006529A5"/>
    <w:rsid w:val="00657C04"/>
    <w:rsid w:val="006650BE"/>
    <w:rsid w:val="00665A7F"/>
    <w:rsid w:val="00672415"/>
    <w:rsid w:val="006738C6"/>
    <w:rsid w:val="006769EE"/>
    <w:rsid w:val="00677970"/>
    <w:rsid w:val="0068302A"/>
    <w:rsid w:val="00684F93"/>
    <w:rsid w:val="00690477"/>
    <w:rsid w:val="00696FB2"/>
    <w:rsid w:val="006A17B7"/>
    <w:rsid w:val="006A1D3A"/>
    <w:rsid w:val="006C1A38"/>
    <w:rsid w:val="006C2CF5"/>
    <w:rsid w:val="006C6E4A"/>
    <w:rsid w:val="006D2408"/>
    <w:rsid w:val="006D59DC"/>
    <w:rsid w:val="006D6364"/>
    <w:rsid w:val="006E4636"/>
    <w:rsid w:val="006F327E"/>
    <w:rsid w:val="006F500D"/>
    <w:rsid w:val="006F7D5B"/>
    <w:rsid w:val="00702756"/>
    <w:rsid w:val="00703B6C"/>
    <w:rsid w:val="00722184"/>
    <w:rsid w:val="007229DB"/>
    <w:rsid w:val="00733DF4"/>
    <w:rsid w:val="007409FE"/>
    <w:rsid w:val="00742640"/>
    <w:rsid w:val="007450D0"/>
    <w:rsid w:val="00747930"/>
    <w:rsid w:val="007520EC"/>
    <w:rsid w:val="00761E5A"/>
    <w:rsid w:val="007623E2"/>
    <w:rsid w:val="0078085B"/>
    <w:rsid w:val="00780C14"/>
    <w:rsid w:val="00790930"/>
    <w:rsid w:val="0079249E"/>
    <w:rsid w:val="00795E6A"/>
    <w:rsid w:val="007A2B94"/>
    <w:rsid w:val="007A60D4"/>
    <w:rsid w:val="007A6858"/>
    <w:rsid w:val="007A6FF4"/>
    <w:rsid w:val="007A73AA"/>
    <w:rsid w:val="007B02E2"/>
    <w:rsid w:val="007B3EE9"/>
    <w:rsid w:val="007B611A"/>
    <w:rsid w:val="007D3709"/>
    <w:rsid w:val="007D6476"/>
    <w:rsid w:val="007E0414"/>
    <w:rsid w:val="007E500E"/>
    <w:rsid w:val="007E55C0"/>
    <w:rsid w:val="007E6AF8"/>
    <w:rsid w:val="007F6E65"/>
    <w:rsid w:val="00810E78"/>
    <w:rsid w:val="00816659"/>
    <w:rsid w:val="00816B4C"/>
    <w:rsid w:val="00826AA8"/>
    <w:rsid w:val="00826E02"/>
    <w:rsid w:val="008276C7"/>
    <w:rsid w:val="00835C68"/>
    <w:rsid w:val="00835C9F"/>
    <w:rsid w:val="00844464"/>
    <w:rsid w:val="00847558"/>
    <w:rsid w:val="00852774"/>
    <w:rsid w:val="008761BF"/>
    <w:rsid w:val="00881903"/>
    <w:rsid w:val="00887ED6"/>
    <w:rsid w:val="00892476"/>
    <w:rsid w:val="00894CDF"/>
    <w:rsid w:val="008955AA"/>
    <w:rsid w:val="00896015"/>
    <w:rsid w:val="008A0B40"/>
    <w:rsid w:val="008A460B"/>
    <w:rsid w:val="008A7E6D"/>
    <w:rsid w:val="008C0651"/>
    <w:rsid w:val="008C16BD"/>
    <w:rsid w:val="008C72E3"/>
    <w:rsid w:val="008D1BA9"/>
    <w:rsid w:val="008D1BF2"/>
    <w:rsid w:val="008D2F66"/>
    <w:rsid w:val="008D395A"/>
    <w:rsid w:val="008E3748"/>
    <w:rsid w:val="008F37CC"/>
    <w:rsid w:val="008F4BCE"/>
    <w:rsid w:val="009036A5"/>
    <w:rsid w:val="00920E20"/>
    <w:rsid w:val="00932BA5"/>
    <w:rsid w:val="0093342A"/>
    <w:rsid w:val="00935374"/>
    <w:rsid w:val="00954646"/>
    <w:rsid w:val="00963653"/>
    <w:rsid w:val="00967481"/>
    <w:rsid w:val="009674E3"/>
    <w:rsid w:val="009737B1"/>
    <w:rsid w:val="009737CA"/>
    <w:rsid w:val="00984A29"/>
    <w:rsid w:val="00995055"/>
    <w:rsid w:val="009976BF"/>
    <w:rsid w:val="009A1506"/>
    <w:rsid w:val="009B0616"/>
    <w:rsid w:val="009B2513"/>
    <w:rsid w:val="009C5833"/>
    <w:rsid w:val="009C7FF6"/>
    <w:rsid w:val="009D4087"/>
    <w:rsid w:val="009D771C"/>
    <w:rsid w:val="009F0C50"/>
    <w:rsid w:val="009F5517"/>
    <w:rsid w:val="009F6376"/>
    <w:rsid w:val="009F7720"/>
    <w:rsid w:val="009F7C9C"/>
    <w:rsid w:val="00A03F30"/>
    <w:rsid w:val="00A104FA"/>
    <w:rsid w:val="00A1305C"/>
    <w:rsid w:val="00A165C7"/>
    <w:rsid w:val="00A16649"/>
    <w:rsid w:val="00A20E97"/>
    <w:rsid w:val="00A27301"/>
    <w:rsid w:val="00A37885"/>
    <w:rsid w:val="00A41327"/>
    <w:rsid w:val="00A41613"/>
    <w:rsid w:val="00A41C12"/>
    <w:rsid w:val="00A45058"/>
    <w:rsid w:val="00A47B9A"/>
    <w:rsid w:val="00A52DB6"/>
    <w:rsid w:val="00A637D0"/>
    <w:rsid w:val="00A67694"/>
    <w:rsid w:val="00A831DE"/>
    <w:rsid w:val="00AA2C7E"/>
    <w:rsid w:val="00AB159E"/>
    <w:rsid w:val="00AB6504"/>
    <w:rsid w:val="00AB692A"/>
    <w:rsid w:val="00AC2183"/>
    <w:rsid w:val="00AC2801"/>
    <w:rsid w:val="00AC3A96"/>
    <w:rsid w:val="00AD7419"/>
    <w:rsid w:val="00AE0C87"/>
    <w:rsid w:val="00AE1327"/>
    <w:rsid w:val="00AE74E9"/>
    <w:rsid w:val="00AE79C5"/>
    <w:rsid w:val="00AF048A"/>
    <w:rsid w:val="00AF2100"/>
    <w:rsid w:val="00B02631"/>
    <w:rsid w:val="00B06BB8"/>
    <w:rsid w:val="00B22817"/>
    <w:rsid w:val="00B27FB0"/>
    <w:rsid w:val="00B3155D"/>
    <w:rsid w:val="00B31910"/>
    <w:rsid w:val="00B35E5E"/>
    <w:rsid w:val="00B378AC"/>
    <w:rsid w:val="00B41377"/>
    <w:rsid w:val="00B41E7D"/>
    <w:rsid w:val="00B55141"/>
    <w:rsid w:val="00B6182C"/>
    <w:rsid w:val="00B67699"/>
    <w:rsid w:val="00B7427E"/>
    <w:rsid w:val="00B87604"/>
    <w:rsid w:val="00B904B7"/>
    <w:rsid w:val="00B91861"/>
    <w:rsid w:val="00B92C25"/>
    <w:rsid w:val="00BA3404"/>
    <w:rsid w:val="00BB30B5"/>
    <w:rsid w:val="00BB3992"/>
    <w:rsid w:val="00BC24E4"/>
    <w:rsid w:val="00BC3FD5"/>
    <w:rsid w:val="00BC5E20"/>
    <w:rsid w:val="00BD3848"/>
    <w:rsid w:val="00BD677D"/>
    <w:rsid w:val="00BD6843"/>
    <w:rsid w:val="00BE0771"/>
    <w:rsid w:val="00BE0E2F"/>
    <w:rsid w:val="00BE2427"/>
    <w:rsid w:val="00BF1DB6"/>
    <w:rsid w:val="00C04B3F"/>
    <w:rsid w:val="00C21C8A"/>
    <w:rsid w:val="00C23018"/>
    <w:rsid w:val="00C25508"/>
    <w:rsid w:val="00C36494"/>
    <w:rsid w:val="00C36805"/>
    <w:rsid w:val="00C56793"/>
    <w:rsid w:val="00C61CF5"/>
    <w:rsid w:val="00C62FB4"/>
    <w:rsid w:val="00C668C3"/>
    <w:rsid w:val="00C71CDC"/>
    <w:rsid w:val="00C74946"/>
    <w:rsid w:val="00C84349"/>
    <w:rsid w:val="00C84911"/>
    <w:rsid w:val="00C86CC1"/>
    <w:rsid w:val="00C970AF"/>
    <w:rsid w:val="00CA25CA"/>
    <w:rsid w:val="00CB185A"/>
    <w:rsid w:val="00CB32FF"/>
    <w:rsid w:val="00CB3839"/>
    <w:rsid w:val="00CD58E0"/>
    <w:rsid w:val="00CD5E65"/>
    <w:rsid w:val="00CD6DDB"/>
    <w:rsid w:val="00CD771A"/>
    <w:rsid w:val="00CF076C"/>
    <w:rsid w:val="00CF3798"/>
    <w:rsid w:val="00CF5853"/>
    <w:rsid w:val="00CF5DB4"/>
    <w:rsid w:val="00CF6E8B"/>
    <w:rsid w:val="00CF7297"/>
    <w:rsid w:val="00D072B4"/>
    <w:rsid w:val="00D11AC1"/>
    <w:rsid w:val="00D14881"/>
    <w:rsid w:val="00D227C5"/>
    <w:rsid w:val="00D3460B"/>
    <w:rsid w:val="00D36AA7"/>
    <w:rsid w:val="00D372AB"/>
    <w:rsid w:val="00D45797"/>
    <w:rsid w:val="00D5437D"/>
    <w:rsid w:val="00D56B41"/>
    <w:rsid w:val="00D62E25"/>
    <w:rsid w:val="00D66567"/>
    <w:rsid w:val="00D67838"/>
    <w:rsid w:val="00D71267"/>
    <w:rsid w:val="00D76B17"/>
    <w:rsid w:val="00D77B21"/>
    <w:rsid w:val="00D909F2"/>
    <w:rsid w:val="00D953E9"/>
    <w:rsid w:val="00DA1429"/>
    <w:rsid w:val="00DC7076"/>
    <w:rsid w:val="00DD3164"/>
    <w:rsid w:val="00DD3B13"/>
    <w:rsid w:val="00DE0AC9"/>
    <w:rsid w:val="00DE1F5F"/>
    <w:rsid w:val="00DE397F"/>
    <w:rsid w:val="00DE74F6"/>
    <w:rsid w:val="00DF35BB"/>
    <w:rsid w:val="00E02FDC"/>
    <w:rsid w:val="00E03E97"/>
    <w:rsid w:val="00E07D5A"/>
    <w:rsid w:val="00E21538"/>
    <w:rsid w:val="00E340A0"/>
    <w:rsid w:val="00E34FE6"/>
    <w:rsid w:val="00E60470"/>
    <w:rsid w:val="00E64BC4"/>
    <w:rsid w:val="00E701D8"/>
    <w:rsid w:val="00E80790"/>
    <w:rsid w:val="00E8192F"/>
    <w:rsid w:val="00E83040"/>
    <w:rsid w:val="00E927E7"/>
    <w:rsid w:val="00EA39FC"/>
    <w:rsid w:val="00EA6BCF"/>
    <w:rsid w:val="00EB0189"/>
    <w:rsid w:val="00EB41D3"/>
    <w:rsid w:val="00EB5821"/>
    <w:rsid w:val="00EC0001"/>
    <w:rsid w:val="00EC4BF4"/>
    <w:rsid w:val="00ED0285"/>
    <w:rsid w:val="00ED36A7"/>
    <w:rsid w:val="00ED72A8"/>
    <w:rsid w:val="00EE04E0"/>
    <w:rsid w:val="00EE36F3"/>
    <w:rsid w:val="00EF3CEF"/>
    <w:rsid w:val="00EF6CA5"/>
    <w:rsid w:val="00F01985"/>
    <w:rsid w:val="00F03009"/>
    <w:rsid w:val="00F04D43"/>
    <w:rsid w:val="00F133E2"/>
    <w:rsid w:val="00F14D83"/>
    <w:rsid w:val="00F31B20"/>
    <w:rsid w:val="00F31DAA"/>
    <w:rsid w:val="00F32406"/>
    <w:rsid w:val="00F51247"/>
    <w:rsid w:val="00F53D9B"/>
    <w:rsid w:val="00F62E08"/>
    <w:rsid w:val="00F734BD"/>
    <w:rsid w:val="00F73752"/>
    <w:rsid w:val="00F7625C"/>
    <w:rsid w:val="00F77D1E"/>
    <w:rsid w:val="00F81056"/>
    <w:rsid w:val="00F91EC4"/>
    <w:rsid w:val="00F949B5"/>
    <w:rsid w:val="00F962AB"/>
    <w:rsid w:val="00F96B5D"/>
    <w:rsid w:val="00FA26BA"/>
    <w:rsid w:val="00FC05A9"/>
    <w:rsid w:val="00FC448E"/>
    <w:rsid w:val="00FE03F9"/>
    <w:rsid w:val="00FE0F7A"/>
    <w:rsid w:val="00FE5524"/>
    <w:rsid w:val="00FF39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DDDF9"/>
  <w15:docId w15:val="{2B799E91-AB5D-4A04-9E9E-5FB88F70C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15" w:qFormat="1"/>
    <w:lsdException w:name="heading 1" w:uiPriority="8" w:qFormat="1"/>
    <w:lsdException w:name="heading 2" w:semiHidden="1" w:uiPriority="8" w:unhideWhenUsed="1" w:qFormat="1"/>
    <w:lsdException w:name="heading 3" w:semiHidden="1" w:uiPriority="8" w:unhideWhenUsed="1" w:qFormat="1"/>
    <w:lsdException w:name="heading 4" w:semiHidden="1" w:uiPriority="8" w:unhideWhenUsed="1" w:qFormat="1"/>
    <w:lsdException w:name="heading 5" w:semiHidden="1" w:uiPriority="8" w:unhideWhenUsed="1" w:qFormat="1"/>
    <w:lsdException w:name="heading 6" w:semiHidden="1" w:uiPriority="8" w:unhideWhenUsed="1" w:qFormat="1"/>
    <w:lsdException w:name="heading 7" w:semiHidden="1" w:uiPriority="8" w:unhideWhenUsed="1" w:qFormat="1"/>
    <w:lsdException w:name="heading 8" w:semiHidden="1" w:uiPriority="8" w:unhideWhenUsed="1" w:qFormat="1"/>
    <w:lsdException w:name="heading 9" w:semiHidden="1" w:uiPriority="8"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locked="1"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iPriority="0" w:unhideWhenUsed="1"/>
    <w:lsdException w:name="Strong" w:qFormat="1"/>
    <w:lsdException w:name="Emphasis"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iPriority="0"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iPriority="0" w:unhideWhenUsed="1"/>
    <w:lsdException w:name="Balloon Text" w:semiHidden="1" w:unhideWhenUsed="1"/>
    <w:lsdException w:name="Table Grid" w:locked="1" w:uiPriority="5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qFormat="1"/>
    <w:lsdException w:name="Quote" w:locked="1" w:qFormat="1"/>
    <w:lsdException w:name="Intense Quote" w:lock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1"/>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locked="1" w:qFormat="1"/>
    <w:lsdException w:name="Subtle Reference" w:locked="1" w:qFormat="1"/>
    <w:lsdException w:name="Intense Reference" w:locked="1" w:qFormat="1"/>
    <w:lsdException w:name="Book Title" w:locked="1" w:qFormat="1"/>
    <w:lsdException w:name="Bibliography" w:semiHidden="1" w:uiPriority="37" w:unhideWhenUsed="1"/>
    <w:lsdException w:name="TOC Heading" w:locked="1"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rsid w:val="006738C6"/>
    <w:pPr>
      <w:spacing w:after="0" w:line="240" w:lineRule="auto"/>
    </w:pPr>
    <w:rPr>
      <w:rFonts w:ascii="Arial" w:hAnsi="Arial"/>
    </w:rPr>
  </w:style>
  <w:style w:type="paragraph" w:styleId="Ttulo1">
    <w:name w:val="heading 1"/>
    <w:next w:val="Texto"/>
    <w:link w:val="Ttulo1Char"/>
    <w:uiPriority w:val="8"/>
    <w:qFormat/>
    <w:rsid w:val="00541F0A"/>
    <w:pPr>
      <w:keepNext/>
      <w:keepLines/>
      <w:numPr>
        <w:numId w:val="5"/>
      </w:numPr>
      <w:spacing w:before="360" w:after="240" w:line="240" w:lineRule="auto"/>
      <w:outlineLvl w:val="0"/>
    </w:pPr>
    <w:rPr>
      <w:rFonts w:ascii="Arial" w:eastAsia="Times New Roman" w:hAnsi="Arial" w:cs="Times New Roman"/>
      <w:b/>
      <w:bCs/>
      <w:color w:val="000000"/>
      <w:sz w:val="28"/>
      <w:szCs w:val="28"/>
    </w:rPr>
  </w:style>
  <w:style w:type="paragraph" w:styleId="Ttulo2">
    <w:name w:val="heading 2"/>
    <w:next w:val="Texto"/>
    <w:link w:val="Ttulo2Char"/>
    <w:uiPriority w:val="8"/>
    <w:qFormat/>
    <w:rsid w:val="001539CE"/>
    <w:pPr>
      <w:keepNext/>
      <w:keepLines/>
      <w:numPr>
        <w:ilvl w:val="1"/>
        <w:numId w:val="5"/>
      </w:numPr>
      <w:spacing w:before="360" w:after="240"/>
      <w:outlineLvl w:val="1"/>
    </w:pPr>
    <w:rPr>
      <w:rFonts w:ascii="Arial" w:eastAsia="Times New Roman" w:hAnsi="Arial" w:cs="Times New Roman"/>
      <w:b/>
      <w:bCs/>
      <w:color w:val="000000"/>
      <w:sz w:val="24"/>
      <w:szCs w:val="26"/>
    </w:rPr>
  </w:style>
  <w:style w:type="paragraph" w:styleId="Ttulo3">
    <w:name w:val="heading 3"/>
    <w:next w:val="Texto"/>
    <w:link w:val="Ttulo3Char"/>
    <w:uiPriority w:val="8"/>
    <w:qFormat/>
    <w:rsid w:val="001539CE"/>
    <w:pPr>
      <w:keepNext/>
      <w:keepLines/>
      <w:numPr>
        <w:ilvl w:val="2"/>
        <w:numId w:val="5"/>
      </w:numPr>
      <w:spacing w:before="240" w:after="240"/>
      <w:outlineLvl w:val="2"/>
    </w:pPr>
    <w:rPr>
      <w:rFonts w:ascii="Arial" w:hAnsi="Arial"/>
      <w:bCs/>
      <w:color w:val="000000"/>
      <w:sz w:val="24"/>
    </w:rPr>
  </w:style>
  <w:style w:type="paragraph" w:styleId="Ttulo4">
    <w:name w:val="heading 4"/>
    <w:next w:val="Texto"/>
    <w:link w:val="Ttulo4Char"/>
    <w:uiPriority w:val="8"/>
    <w:qFormat/>
    <w:rsid w:val="00F53D9B"/>
    <w:pPr>
      <w:keepNext/>
      <w:keepLines/>
      <w:numPr>
        <w:ilvl w:val="3"/>
        <w:numId w:val="5"/>
      </w:numPr>
      <w:spacing w:before="240" w:after="240"/>
      <w:outlineLvl w:val="3"/>
    </w:pPr>
    <w:rPr>
      <w:rFonts w:ascii="Arial" w:hAnsi="Arial"/>
      <w:bCs/>
      <w:iCs/>
      <w:color w:val="000000"/>
      <w:sz w:val="24"/>
    </w:rPr>
  </w:style>
  <w:style w:type="paragraph" w:styleId="Ttulo5">
    <w:name w:val="heading 5"/>
    <w:next w:val="Texto"/>
    <w:link w:val="Ttulo5Char"/>
    <w:uiPriority w:val="8"/>
    <w:qFormat/>
    <w:rsid w:val="00F53D9B"/>
    <w:pPr>
      <w:keepNext/>
      <w:keepLines/>
      <w:numPr>
        <w:ilvl w:val="4"/>
        <w:numId w:val="5"/>
      </w:numPr>
      <w:spacing w:before="240" w:after="240"/>
      <w:outlineLvl w:val="4"/>
    </w:pPr>
    <w:rPr>
      <w:rFonts w:ascii="Arial" w:hAnsi="Arial"/>
      <w:color w:val="000000"/>
      <w:sz w:val="24"/>
    </w:rPr>
  </w:style>
  <w:style w:type="paragraph" w:styleId="Ttulo6">
    <w:name w:val="heading 6"/>
    <w:next w:val="Texto"/>
    <w:link w:val="Ttulo6Char"/>
    <w:uiPriority w:val="8"/>
    <w:qFormat/>
    <w:rsid w:val="00F53D9B"/>
    <w:pPr>
      <w:keepNext/>
      <w:keepLines/>
      <w:numPr>
        <w:ilvl w:val="5"/>
        <w:numId w:val="5"/>
      </w:numPr>
      <w:spacing w:before="240" w:after="240"/>
      <w:outlineLvl w:val="5"/>
    </w:pPr>
    <w:rPr>
      <w:rFonts w:ascii="Arial" w:hAnsi="Arial"/>
      <w:iCs/>
      <w:color w:val="000000" w:themeColor="text1"/>
      <w:sz w:val="24"/>
    </w:rPr>
  </w:style>
  <w:style w:type="paragraph" w:styleId="Ttulo7">
    <w:name w:val="heading 7"/>
    <w:next w:val="Texto"/>
    <w:link w:val="Ttulo7Char"/>
    <w:uiPriority w:val="8"/>
    <w:qFormat/>
    <w:rsid w:val="00F53D9B"/>
    <w:pPr>
      <w:keepNext/>
      <w:keepLines/>
      <w:numPr>
        <w:ilvl w:val="6"/>
        <w:numId w:val="5"/>
      </w:numPr>
      <w:spacing w:before="240" w:after="240"/>
      <w:outlineLvl w:val="6"/>
    </w:pPr>
    <w:rPr>
      <w:rFonts w:ascii="Arial" w:hAnsi="Arial"/>
      <w:iCs/>
      <w:color w:val="000000" w:themeColor="text1"/>
      <w:sz w:val="24"/>
    </w:rPr>
  </w:style>
  <w:style w:type="paragraph" w:styleId="Ttulo8">
    <w:name w:val="heading 8"/>
    <w:next w:val="Texto"/>
    <w:link w:val="Ttulo8Char"/>
    <w:uiPriority w:val="8"/>
    <w:qFormat/>
    <w:rsid w:val="00F53D9B"/>
    <w:pPr>
      <w:keepNext/>
      <w:keepLines/>
      <w:numPr>
        <w:ilvl w:val="7"/>
        <w:numId w:val="5"/>
      </w:numPr>
      <w:spacing w:before="240" w:after="240"/>
      <w:outlineLvl w:val="7"/>
    </w:pPr>
    <w:rPr>
      <w:rFonts w:ascii="Arial" w:hAnsi="Arial"/>
      <w:color w:val="000000" w:themeColor="text1"/>
      <w:sz w:val="24"/>
      <w:szCs w:val="20"/>
    </w:rPr>
  </w:style>
  <w:style w:type="paragraph" w:styleId="Ttulo9">
    <w:name w:val="heading 9"/>
    <w:next w:val="Texto"/>
    <w:link w:val="Ttulo9Char"/>
    <w:uiPriority w:val="8"/>
    <w:qFormat/>
    <w:rsid w:val="00F53D9B"/>
    <w:pPr>
      <w:keepNext/>
      <w:keepLines/>
      <w:numPr>
        <w:ilvl w:val="8"/>
        <w:numId w:val="5"/>
      </w:numPr>
      <w:spacing w:before="240" w:after="240"/>
      <w:outlineLvl w:val="8"/>
    </w:pPr>
    <w:rPr>
      <w:rFonts w:ascii="Arial" w:hAnsi="Arial"/>
      <w:iCs/>
      <w:color w:val="000000" w:themeColor="text1"/>
      <w:sz w:val="24"/>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8Char">
    <w:name w:val="Título 8 Char"/>
    <w:link w:val="Ttulo8"/>
    <w:uiPriority w:val="8"/>
    <w:rsid w:val="00C36805"/>
    <w:rPr>
      <w:rFonts w:ascii="Arial" w:hAnsi="Arial"/>
      <w:color w:val="000000" w:themeColor="text1"/>
      <w:sz w:val="24"/>
      <w:szCs w:val="20"/>
    </w:rPr>
  </w:style>
  <w:style w:type="character" w:customStyle="1" w:styleId="Ttulo2Char">
    <w:name w:val="Título 2 Char"/>
    <w:link w:val="Ttulo2"/>
    <w:uiPriority w:val="8"/>
    <w:rsid w:val="00C36805"/>
    <w:rPr>
      <w:rFonts w:ascii="Arial" w:eastAsia="Times New Roman" w:hAnsi="Arial" w:cs="Times New Roman"/>
      <w:b/>
      <w:bCs/>
      <w:color w:val="000000"/>
      <w:sz w:val="24"/>
      <w:szCs w:val="26"/>
    </w:rPr>
  </w:style>
  <w:style w:type="character" w:customStyle="1" w:styleId="Ttulo1Char">
    <w:name w:val="Título 1 Char"/>
    <w:link w:val="Ttulo1"/>
    <w:uiPriority w:val="8"/>
    <w:rsid w:val="00541F0A"/>
    <w:rPr>
      <w:rFonts w:ascii="Arial" w:eastAsia="Times New Roman" w:hAnsi="Arial" w:cs="Times New Roman"/>
      <w:b/>
      <w:bCs/>
      <w:color w:val="000000"/>
      <w:sz w:val="28"/>
      <w:szCs w:val="28"/>
    </w:rPr>
  </w:style>
  <w:style w:type="paragraph" w:styleId="CabealhodoSumrio">
    <w:name w:val="TOC Heading"/>
    <w:basedOn w:val="Ttulo1"/>
    <w:next w:val="Normal"/>
    <w:uiPriority w:val="99"/>
    <w:semiHidden/>
    <w:qFormat/>
    <w:locked/>
    <w:rsid w:val="00BA3404"/>
    <w:pPr>
      <w:numPr>
        <w:numId w:val="0"/>
      </w:numPr>
      <w:spacing w:before="480" w:after="0" w:line="276" w:lineRule="auto"/>
      <w:outlineLvl w:val="9"/>
    </w:pPr>
    <w:rPr>
      <w:rFonts w:asciiTheme="majorHAnsi" w:eastAsiaTheme="majorEastAsia" w:hAnsiTheme="majorHAnsi" w:cstheme="majorBidi"/>
      <w:color w:val="365F91" w:themeColor="accent1" w:themeShade="BF"/>
      <w:lang w:eastAsia="pt-BR"/>
    </w:rPr>
  </w:style>
  <w:style w:type="paragraph" w:styleId="Sumrio2">
    <w:name w:val="toc 2"/>
    <w:basedOn w:val="Normal"/>
    <w:next w:val="Normal"/>
    <w:autoRedefine/>
    <w:uiPriority w:val="39"/>
    <w:rsid w:val="00D227C5"/>
    <w:pPr>
      <w:tabs>
        <w:tab w:val="right" w:leader="dot" w:pos="9638"/>
      </w:tabs>
      <w:spacing w:before="240" w:after="240"/>
      <w:ind w:left="221"/>
      <w:outlineLvl w:val="1"/>
    </w:pPr>
    <w:rPr>
      <w:rFonts w:cstheme="minorHAnsi"/>
      <w:iCs/>
      <w:sz w:val="24"/>
      <w:szCs w:val="20"/>
    </w:rPr>
  </w:style>
  <w:style w:type="character" w:customStyle="1" w:styleId="Ttulo3Char">
    <w:name w:val="Título 3 Char"/>
    <w:link w:val="Ttulo3"/>
    <w:uiPriority w:val="8"/>
    <w:rsid w:val="00C36805"/>
    <w:rPr>
      <w:rFonts w:ascii="Arial" w:hAnsi="Arial"/>
      <w:bCs/>
      <w:color w:val="000000"/>
      <w:sz w:val="24"/>
    </w:rPr>
  </w:style>
  <w:style w:type="paragraph" w:styleId="Sumrio1">
    <w:name w:val="toc 1"/>
    <w:basedOn w:val="Normal"/>
    <w:next w:val="Normal"/>
    <w:autoRedefine/>
    <w:uiPriority w:val="39"/>
    <w:rsid w:val="00D227C5"/>
    <w:pPr>
      <w:tabs>
        <w:tab w:val="right" w:leader="dot" w:pos="9638"/>
      </w:tabs>
      <w:spacing w:before="240" w:after="240"/>
    </w:pPr>
    <w:rPr>
      <w:rFonts w:cstheme="minorHAnsi"/>
      <w:bCs/>
      <w:caps/>
      <w:sz w:val="24"/>
      <w:szCs w:val="20"/>
    </w:rPr>
  </w:style>
  <w:style w:type="paragraph" w:customStyle="1" w:styleId="Alinea1">
    <w:name w:val="Alinea 1"/>
    <w:uiPriority w:val="6"/>
    <w:qFormat/>
    <w:rsid w:val="00622CE0"/>
    <w:pPr>
      <w:numPr>
        <w:numId w:val="2"/>
      </w:numPr>
      <w:spacing w:before="120" w:after="120" w:line="259" w:lineRule="auto"/>
    </w:pPr>
    <w:rPr>
      <w:sz w:val="24"/>
      <w:szCs w:val="24"/>
      <w:lang w:val="pt-PT"/>
    </w:rPr>
  </w:style>
  <w:style w:type="paragraph" w:customStyle="1" w:styleId="Alinea2">
    <w:name w:val="Alinea 2"/>
    <w:basedOn w:val="Alinea1"/>
    <w:uiPriority w:val="6"/>
    <w:qFormat/>
    <w:rsid w:val="00BA3404"/>
    <w:pPr>
      <w:numPr>
        <w:ilvl w:val="1"/>
      </w:numPr>
    </w:pPr>
  </w:style>
  <w:style w:type="paragraph" w:customStyle="1" w:styleId="Alinea3">
    <w:name w:val="Alinea 3"/>
    <w:basedOn w:val="Alinea2"/>
    <w:uiPriority w:val="6"/>
    <w:rsid w:val="00BA3404"/>
    <w:pPr>
      <w:numPr>
        <w:ilvl w:val="2"/>
      </w:numPr>
    </w:pPr>
  </w:style>
  <w:style w:type="paragraph" w:customStyle="1" w:styleId="Alinea4">
    <w:name w:val="Alinea 4"/>
    <w:basedOn w:val="Alinea3"/>
    <w:uiPriority w:val="6"/>
    <w:qFormat/>
    <w:rsid w:val="00BA3404"/>
    <w:pPr>
      <w:numPr>
        <w:ilvl w:val="3"/>
      </w:numPr>
    </w:pPr>
  </w:style>
  <w:style w:type="paragraph" w:customStyle="1" w:styleId="Figura">
    <w:name w:val="Figura"/>
    <w:basedOn w:val="Normal"/>
    <w:uiPriority w:val="2"/>
    <w:qFormat/>
    <w:rsid w:val="00AB159E"/>
    <w:pPr>
      <w:spacing w:before="240"/>
      <w:jc w:val="center"/>
    </w:pPr>
    <w:rPr>
      <w:sz w:val="16"/>
      <w:szCs w:val="24"/>
    </w:rPr>
  </w:style>
  <w:style w:type="paragraph" w:styleId="Legenda">
    <w:name w:val="caption"/>
    <w:next w:val="Texto"/>
    <w:link w:val="LegendaChar"/>
    <w:uiPriority w:val="4"/>
    <w:qFormat/>
    <w:rsid w:val="002E692D"/>
    <w:pPr>
      <w:spacing w:before="160" w:after="240" w:line="240" w:lineRule="auto"/>
      <w:jc w:val="center"/>
    </w:pPr>
    <w:rPr>
      <w:b/>
      <w:bCs/>
      <w:color w:val="000000" w:themeColor="text1"/>
      <w:sz w:val="20"/>
      <w:szCs w:val="18"/>
    </w:rPr>
  </w:style>
  <w:style w:type="character" w:customStyle="1" w:styleId="LegendaChar">
    <w:name w:val="Legenda Char"/>
    <w:link w:val="Legenda"/>
    <w:uiPriority w:val="4"/>
    <w:locked/>
    <w:rsid w:val="00AB159E"/>
    <w:rPr>
      <w:b/>
      <w:bCs/>
      <w:color w:val="000000" w:themeColor="text1"/>
      <w:sz w:val="20"/>
      <w:szCs w:val="18"/>
    </w:rPr>
  </w:style>
  <w:style w:type="paragraph" w:styleId="Sumrio3">
    <w:name w:val="toc 3"/>
    <w:basedOn w:val="Normal"/>
    <w:next w:val="Normal"/>
    <w:autoRedefine/>
    <w:uiPriority w:val="39"/>
    <w:rsid w:val="00D227C5"/>
    <w:pPr>
      <w:tabs>
        <w:tab w:val="right" w:leader="dot" w:pos="9638"/>
      </w:tabs>
      <w:spacing w:before="240" w:after="120"/>
      <w:ind w:left="442"/>
    </w:pPr>
    <w:rPr>
      <w:rFonts w:cstheme="minorHAnsi"/>
      <w:b/>
      <w:sz w:val="24"/>
      <w:szCs w:val="20"/>
    </w:rPr>
  </w:style>
  <w:style w:type="paragraph" w:styleId="Sumrio4">
    <w:name w:val="toc 4"/>
    <w:basedOn w:val="Normal"/>
    <w:next w:val="Normal"/>
    <w:autoRedefine/>
    <w:uiPriority w:val="39"/>
    <w:rsid w:val="00D227C5"/>
    <w:pPr>
      <w:spacing w:before="80" w:after="80"/>
      <w:ind w:left="658"/>
    </w:pPr>
    <w:rPr>
      <w:rFonts w:cstheme="minorHAnsi"/>
      <w:sz w:val="24"/>
      <w:szCs w:val="20"/>
    </w:rPr>
  </w:style>
  <w:style w:type="paragraph" w:styleId="Sumrio5">
    <w:name w:val="toc 5"/>
    <w:basedOn w:val="Normal"/>
    <w:next w:val="Normal"/>
    <w:autoRedefine/>
    <w:uiPriority w:val="39"/>
    <w:rsid w:val="00BA3404"/>
    <w:pPr>
      <w:ind w:left="880"/>
    </w:pPr>
    <w:rPr>
      <w:rFonts w:cstheme="minorHAnsi"/>
      <w:sz w:val="20"/>
      <w:szCs w:val="20"/>
    </w:rPr>
  </w:style>
  <w:style w:type="paragraph" w:styleId="Sumrio6">
    <w:name w:val="toc 6"/>
    <w:basedOn w:val="Normal"/>
    <w:next w:val="Normal"/>
    <w:autoRedefine/>
    <w:uiPriority w:val="39"/>
    <w:rsid w:val="00BA3404"/>
    <w:pPr>
      <w:ind w:left="1100"/>
    </w:pPr>
    <w:rPr>
      <w:rFonts w:cstheme="minorHAnsi"/>
      <w:sz w:val="20"/>
      <w:szCs w:val="20"/>
    </w:rPr>
  </w:style>
  <w:style w:type="paragraph" w:styleId="Sumrio7">
    <w:name w:val="toc 7"/>
    <w:basedOn w:val="Normal"/>
    <w:next w:val="Normal"/>
    <w:autoRedefine/>
    <w:uiPriority w:val="39"/>
    <w:rsid w:val="00BA3404"/>
    <w:pPr>
      <w:ind w:left="1320"/>
    </w:pPr>
    <w:rPr>
      <w:rFonts w:cstheme="minorHAnsi"/>
      <w:sz w:val="20"/>
      <w:szCs w:val="20"/>
    </w:rPr>
  </w:style>
  <w:style w:type="paragraph" w:styleId="Sumrio8">
    <w:name w:val="toc 8"/>
    <w:basedOn w:val="Normal"/>
    <w:next w:val="Normal"/>
    <w:autoRedefine/>
    <w:uiPriority w:val="39"/>
    <w:rsid w:val="00BA3404"/>
    <w:pPr>
      <w:ind w:left="1540"/>
    </w:pPr>
    <w:rPr>
      <w:rFonts w:cstheme="minorHAnsi"/>
      <w:sz w:val="20"/>
      <w:szCs w:val="20"/>
    </w:rPr>
  </w:style>
  <w:style w:type="paragraph" w:styleId="Sumrio9">
    <w:name w:val="toc 9"/>
    <w:basedOn w:val="Normal"/>
    <w:next w:val="Normal"/>
    <w:autoRedefine/>
    <w:uiPriority w:val="39"/>
    <w:rsid w:val="00BA3404"/>
    <w:pPr>
      <w:ind w:left="1760"/>
    </w:pPr>
    <w:rPr>
      <w:rFonts w:cstheme="minorHAnsi"/>
      <w:sz w:val="20"/>
      <w:szCs w:val="20"/>
    </w:rPr>
  </w:style>
  <w:style w:type="paragraph" w:customStyle="1" w:styleId="Texto">
    <w:name w:val="Texto"/>
    <w:link w:val="TextoChar"/>
    <w:qFormat/>
    <w:rsid w:val="00622CE0"/>
    <w:pPr>
      <w:spacing w:before="200" w:line="259" w:lineRule="auto"/>
      <w:ind w:left="284"/>
    </w:pPr>
    <w:rPr>
      <w:sz w:val="24"/>
      <w:szCs w:val="24"/>
    </w:rPr>
  </w:style>
  <w:style w:type="paragraph" w:styleId="Ttulo">
    <w:name w:val="Title"/>
    <w:basedOn w:val="Normal"/>
    <w:next w:val="Texto"/>
    <w:link w:val="TtuloChar"/>
    <w:uiPriority w:val="7"/>
    <w:qFormat/>
    <w:rsid w:val="00C04B3F"/>
    <w:pPr>
      <w:spacing w:before="360" w:after="240"/>
      <w:contextualSpacing/>
    </w:pPr>
    <w:rPr>
      <w:rFonts w:eastAsiaTheme="majorEastAsia" w:cstheme="majorBidi"/>
      <w:caps/>
      <w:color w:val="000000" w:themeColor="text1"/>
      <w:spacing w:val="5"/>
      <w:kern w:val="28"/>
      <w:sz w:val="32"/>
      <w:szCs w:val="52"/>
    </w:rPr>
  </w:style>
  <w:style w:type="character" w:customStyle="1" w:styleId="TtuloChar">
    <w:name w:val="Título Char"/>
    <w:basedOn w:val="Fontepargpadro"/>
    <w:link w:val="Ttulo"/>
    <w:uiPriority w:val="7"/>
    <w:rsid w:val="00C36805"/>
    <w:rPr>
      <w:rFonts w:ascii="Arial" w:eastAsiaTheme="majorEastAsia" w:hAnsi="Arial" w:cstheme="majorBidi"/>
      <w:caps/>
      <w:color w:val="000000" w:themeColor="text1"/>
      <w:spacing w:val="5"/>
      <w:kern w:val="28"/>
      <w:sz w:val="32"/>
      <w:szCs w:val="52"/>
    </w:rPr>
  </w:style>
  <w:style w:type="character" w:customStyle="1" w:styleId="Ttulo4Char">
    <w:name w:val="Título 4 Char"/>
    <w:link w:val="Ttulo4"/>
    <w:uiPriority w:val="8"/>
    <w:rsid w:val="00C36805"/>
    <w:rPr>
      <w:rFonts w:ascii="Arial" w:hAnsi="Arial"/>
      <w:bCs/>
      <w:iCs/>
      <w:color w:val="000000"/>
      <w:sz w:val="24"/>
    </w:rPr>
  </w:style>
  <w:style w:type="character" w:customStyle="1" w:styleId="Ttulo5Char">
    <w:name w:val="Título 5 Char"/>
    <w:link w:val="Ttulo5"/>
    <w:uiPriority w:val="8"/>
    <w:rsid w:val="00C36805"/>
    <w:rPr>
      <w:rFonts w:ascii="Arial" w:hAnsi="Arial"/>
      <w:color w:val="000000"/>
      <w:sz w:val="24"/>
    </w:rPr>
  </w:style>
  <w:style w:type="character" w:customStyle="1" w:styleId="Ttulo6Char">
    <w:name w:val="Título 6 Char"/>
    <w:link w:val="Ttulo6"/>
    <w:uiPriority w:val="8"/>
    <w:rsid w:val="00C36805"/>
    <w:rPr>
      <w:rFonts w:ascii="Arial" w:hAnsi="Arial"/>
      <w:iCs/>
      <w:color w:val="000000" w:themeColor="text1"/>
      <w:sz w:val="24"/>
    </w:rPr>
  </w:style>
  <w:style w:type="character" w:customStyle="1" w:styleId="Ttulo7Char">
    <w:name w:val="Título 7 Char"/>
    <w:link w:val="Ttulo7"/>
    <w:uiPriority w:val="8"/>
    <w:rsid w:val="00C36805"/>
    <w:rPr>
      <w:rFonts w:ascii="Arial" w:hAnsi="Arial"/>
      <w:iCs/>
      <w:color w:val="000000" w:themeColor="text1"/>
      <w:sz w:val="24"/>
    </w:rPr>
  </w:style>
  <w:style w:type="character" w:customStyle="1" w:styleId="Ttulo9Char">
    <w:name w:val="Título 9 Char"/>
    <w:link w:val="Ttulo9"/>
    <w:uiPriority w:val="8"/>
    <w:rsid w:val="00C36805"/>
    <w:rPr>
      <w:rFonts w:ascii="Arial" w:hAnsi="Arial"/>
      <w:iCs/>
      <w:color w:val="000000" w:themeColor="text1"/>
      <w:sz w:val="24"/>
      <w:szCs w:val="20"/>
    </w:rPr>
  </w:style>
  <w:style w:type="paragraph" w:customStyle="1" w:styleId="Ttulo-Linha1">
    <w:name w:val="Título - Linha 1"/>
    <w:basedOn w:val="Normal"/>
    <w:uiPriority w:val="9"/>
    <w:qFormat/>
    <w:rsid w:val="00D36AA7"/>
    <w:pPr>
      <w:spacing w:after="240" w:line="259" w:lineRule="auto"/>
      <w:jc w:val="right"/>
    </w:pPr>
    <w:rPr>
      <w:rFonts w:eastAsia="Batang" w:cs="Arial"/>
      <w:b/>
      <w:sz w:val="56"/>
      <w:szCs w:val="56"/>
    </w:rPr>
  </w:style>
  <w:style w:type="paragraph" w:customStyle="1" w:styleId="Ttulo-Linha2">
    <w:name w:val="Título - Linha 2"/>
    <w:basedOn w:val="Normal"/>
    <w:uiPriority w:val="9"/>
    <w:qFormat/>
    <w:rsid w:val="007B02E2"/>
    <w:pPr>
      <w:spacing w:after="240" w:line="264" w:lineRule="auto"/>
      <w:jc w:val="right"/>
    </w:pPr>
    <w:rPr>
      <w:rFonts w:eastAsia="Batang" w:cs="Arial"/>
      <w:b/>
      <w:sz w:val="44"/>
      <w:szCs w:val="44"/>
    </w:rPr>
  </w:style>
  <w:style w:type="paragraph" w:customStyle="1" w:styleId="Ttulo-Linha3">
    <w:name w:val="Título - Linha 3"/>
    <w:basedOn w:val="Normal"/>
    <w:uiPriority w:val="9"/>
    <w:qFormat/>
    <w:rsid w:val="00D36AA7"/>
    <w:pPr>
      <w:jc w:val="right"/>
    </w:pPr>
    <w:rPr>
      <w:rFonts w:eastAsia="Batang" w:cs="Arial"/>
      <w:sz w:val="44"/>
      <w:szCs w:val="44"/>
    </w:rPr>
  </w:style>
  <w:style w:type="character" w:customStyle="1" w:styleId="TextoChar">
    <w:name w:val="Texto Char"/>
    <w:link w:val="Texto"/>
    <w:rsid w:val="00622CE0"/>
    <w:rPr>
      <w:sz w:val="24"/>
      <w:szCs w:val="24"/>
    </w:rPr>
  </w:style>
  <w:style w:type="paragraph" w:styleId="Reviso">
    <w:name w:val="Revision"/>
    <w:hidden/>
    <w:uiPriority w:val="99"/>
    <w:semiHidden/>
    <w:rsid w:val="00AF2100"/>
    <w:pPr>
      <w:spacing w:after="0" w:line="240" w:lineRule="auto"/>
    </w:pPr>
    <w:rPr>
      <w:rFonts w:ascii="Garamond" w:eastAsia="Times New Roman" w:hAnsi="Garamond" w:cs="Times New Roman"/>
      <w:sz w:val="16"/>
      <w:szCs w:val="20"/>
      <w:lang w:val="pt-PT"/>
    </w:rPr>
  </w:style>
  <w:style w:type="table" w:styleId="Tabelacomgrade">
    <w:name w:val="Table Grid"/>
    <w:basedOn w:val="Tabelanormal"/>
    <w:uiPriority w:val="59"/>
    <w:locked/>
    <w:rsid w:val="005230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linea">
    <w:name w:val="Alinea"/>
    <w:uiPriority w:val="99"/>
    <w:locked/>
    <w:rsid w:val="00BA3404"/>
    <w:pPr>
      <w:numPr>
        <w:numId w:val="1"/>
      </w:numPr>
    </w:pPr>
  </w:style>
  <w:style w:type="paragraph" w:styleId="Cabealho">
    <w:name w:val="header"/>
    <w:basedOn w:val="Normal"/>
    <w:link w:val="CabealhoChar"/>
    <w:uiPriority w:val="99"/>
    <w:semiHidden/>
    <w:locked/>
    <w:rsid w:val="00BA3404"/>
    <w:pPr>
      <w:pBdr>
        <w:bottom w:val="single" w:sz="4" w:space="1" w:color="auto"/>
      </w:pBdr>
      <w:tabs>
        <w:tab w:val="center" w:pos="4252"/>
        <w:tab w:val="right" w:pos="8504"/>
      </w:tabs>
      <w:spacing w:before="720"/>
      <w:jc w:val="right"/>
    </w:pPr>
    <w:rPr>
      <w:b/>
      <w:i/>
    </w:rPr>
  </w:style>
  <w:style w:type="character" w:customStyle="1" w:styleId="CabealhoChar">
    <w:name w:val="Cabeçalho Char"/>
    <w:basedOn w:val="Fontepargpadro"/>
    <w:link w:val="Cabealho"/>
    <w:uiPriority w:val="99"/>
    <w:semiHidden/>
    <w:rsid w:val="00622CE0"/>
    <w:rPr>
      <w:rFonts w:ascii="Arial" w:hAnsi="Arial"/>
      <w:b/>
      <w:i/>
    </w:rPr>
  </w:style>
  <w:style w:type="paragraph" w:styleId="Rodap">
    <w:name w:val="footer"/>
    <w:basedOn w:val="Normal"/>
    <w:link w:val="RodapChar"/>
    <w:uiPriority w:val="99"/>
    <w:semiHidden/>
    <w:locked/>
    <w:rsid w:val="00BA3404"/>
    <w:pPr>
      <w:tabs>
        <w:tab w:val="center" w:pos="4252"/>
        <w:tab w:val="right" w:pos="8504"/>
      </w:tabs>
    </w:pPr>
  </w:style>
  <w:style w:type="character" w:customStyle="1" w:styleId="RodapChar">
    <w:name w:val="Rodapé Char"/>
    <w:basedOn w:val="Fontepargpadro"/>
    <w:link w:val="Rodap"/>
    <w:uiPriority w:val="99"/>
    <w:semiHidden/>
    <w:rsid w:val="00622CE0"/>
    <w:rPr>
      <w:rFonts w:ascii="Arial" w:hAnsi="Arial"/>
    </w:rPr>
  </w:style>
  <w:style w:type="character" w:styleId="Hyperlink">
    <w:name w:val="Hyperlink"/>
    <w:basedOn w:val="Fontepargpadro"/>
    <w:uiPriority w:val="99"/>
    <w:locked/>
    <w:rsid w:val="00BA3404"/>
    <w:rPr>
      <w:color w:val="0000FF" w:themeColor="hyperlink"/>
      <w:u w:val="single"/>
    </w:rPr>
  </w:style>
  <w:style w:type="paragraph" w:customStyle="1" w:styleId="Tabela">
    <w:name w:val="Tabela"/>
    <w:uiPriority w:val="1"/>
    <w:qFormat/>
    <w:rsid w:val="00184AD9"/>
    <w:pPr>
      <w:spacing w:after="0" w:line="240" w:lineRule="auto"/>
      <w:jc w:val="center"/>
    </w:pPr>
    <w:rPr>
      <w:sz w:val="24"/>
      <w:szCs w:val="24"/>
    </w:rPr>
  </w:style>
  <w:style w:type="table" w:customStyle="1" w:styleId="TabelaPadro">
    <w:name w:val="Tabela Padrão"/>
    <w:basedOn w:val="Tabelanormal"/>
    <w:uiPriority w:val="99"/>
    <w:rsid w:val="00672415"/>
    <w:pPr>
      <w:spacing w:after="0" w:line="240" w:lineRule="auto"/>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8" w:type="dxa"/>
        <w:right w:w="68" w:type="dxa"/>
      </w:tblCellMar>
    </w:tblPr>
    <w:trPr>
      <w:cantSplit/>
      <w:jc w:val="center"/>
    </w:trPr>
    <w:tcPr>
      <w:vAlign w:val="bottom"/>
    </w:tcPr>
    <w:tblStylePr w:type="firstRow">
      <w:pPr>
        <w:jc w:val="center"/>
      </w:pPr>
      <w:rPr>
        <w:rFonts w:asciiTheme="minorHAnsi" w:hAnsiTheme="minorHAnsi"/>
        <w:b/>
        <w:sz w:val="22"/>
      </w:rPr>
      <w:tblPr/>
      <w:trPr>
        <w:tblHeader/>
      </w:trPr>
      <w:tcPr>
        <w:shd w:val="clear" w:color="auto" w:fill="D9D9D9" w:themeFill="background1" w:themeFillShade="D9"/>
        <w:vAlign w:val="center"/>
      </w:tcPr>
    </w:tblStylePr>
  </w:style>
  <w:style w:type="paragraph" w:customStyle="1" w:styleId="FiguraTabela">
    <w:name w:val="Figura Tabela"/>
    <w:uiPriority w:val="3"/>
    <w:qFormat/>
    <w:rsid w:val="002E692D"/>
    <w:pPr>
      <w:spacing w:before="120" w:after="0" w:line="240" w:lineRule="auto"/>
      <w:jc w:val="center"/>
    </w:pPr>
    <w:rPr>
      <w:rFonts w:ascii="Arial" w:hAnsi="Arial"/>
      <w:b/>
      <w:noProof/>
      <w:sz w:val="16"/>
      <w:szCs w:val="24"/>
      <w:lang w:eastAsia="pt-BR"/>
    </w:rPr>
  </w:style>
  <w:style w:type="table" w:customStyle="1" w:styleId="TabelaFigura">
    <w:name w:val="Tabela Figura"/>
    <w:basedOn w:val="Tabelanormal"/>
    <w:uiPriority w:val="99"/>
    <w:rsid w:val="00AB159E"/>
    <w:pPr>
      <w:spacing w:after="0" w:line="240" w:lineRule="auto"/>
      <w:jc w:val="center"/>
    </w:pPr>
    <w:rPr>
      <w:sz w:val="16"/>
    </w:rPr>
    <w:tblPr>
      <w:jc w:val="center"/>
      <w:tblCellMar>
        <w:left w:w="0" w:type="dxa"/>
        <w:right w:w="0" w:type="dxa"/>
      </w:tblCellMar>
    </w:tblPr>
    <w:trPr>
      <w:jc w:val="center"/>
    </w:trPr>
  </w:style>
  <w:style w:type="paragraph" w:customStyle="1" w:styleId="NotaExplicativa">
    <w:name w:val="Nota Explicativa"/>
    <w:uiPriority w:val="5"/>
    <w:qFormat/>
    <w:rsid w:val="00216F5E"/>
    <w:pPr>
      <w:spacing w:after="0" w:line="240" w:lineRule="auto"/>
    </w:pPr>
    <w:rPr>
      <w:color w:val="000000" w:themeColor="text1"/>
      <w:szCs w:val="24"/>
    </w:rPr>
  </w:style>
  <w:style w:type="table" w:customStyle="1" w:styleId="TabelaAnexo">
    <w:name w:val="Tabela Anexo"/>
    <w:basedOn w:val="Tabelanormal"/>
    <w:uiPriority w:val="99"/>
    <w:rsid w:val="00672415"/>
    <w:pPr>
      <w:spacing w:after="0" w:line="240" w:lineRule="auto"/>
    </w:pPr>
    <w:rPr>
      <w:b/>
      <w:sz w:val="24"/>
    </w:rPr>
    <w:tblPr>
      <w:tblInd w:w="567" w:type="dxa"/>
      <w:tblCellMar>
        <w:left w:w="0" w:type="dxa"/>
        <w:right w:w="0" w:type="dxa"/>
      </w:tblCellMar>
    </w:tblPr>
    <w:trPr>
      <w:cantSplit/>
    </w:trPr>
    <w:tcPr>
      <w:vAlign w:val="center"/>
    </w:tcPr>
    <w:tblStylePr w:type="firstCol">
      <w:pPr>
        <w:jc w:val="center"/>
      </w:pPr>
      <w:rPr>
        <w:rFonts w:asciiTheme="minorHAnsi" w:hAnsiTheme="minorHAnsi"/>
        <w:b w:val="0"/>
        <w:sz w:val="24"/>
      </w:rPr>
    </w:tblStylePr>
  </w:style>
  <w:style w:type="paragraph" w:styleId="Textodebalo">
    <w:name w:val="Balloon Text"/>
    <w:basedOn w:val="Normal"/>
    <w:link w:val="TextodebaloChar"/>
    <w:uiPriority w:val="99"/>
    <w:semiHidden/>
    <w:unhideWhenUsed/>
    <w:rsid w:val="00BC3FD5"/>
    <w:rPr>
      <w:rFonts w:ascii="Tahoma" w:hAnsi="Tahoma" w:cs="Tahoma"/>
      <w:sz w:val="16"/>
      <w:szCs w:val="16"/>
    </w:rPr>
  </w:style>
  <w:style w:type="character" w:customStyle="1" w:styleId="TextodebaloChar">
    <w:name w:val="Texto de balão Char"/>
    <w:basedOn w:val="Fontepargpadro"/>
    <w:link w:val="Textodebalo"/>
    <w:uiPriority w:val="99"/>
    <w:semiHidden/>
    <w:rsid w:val="00BC3FD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650294">
      <w:bodyDiv w:val="1"/>
      <w:marLeft w:val="0"/>
      <w:marRight w:val="0"/>
      <w:marTop w:val="0"/>
      <w:marBottom w:val="0"/>
      <w:divBdr>
        <w:top w:val="none" w:sz="0" w:space="0" w:color="auto"/>
        <w:left w:val="none" w:sz="0" w:space="0" w:color="auto"/>
        <w:bottom w:val="none" w:sz="0" w:space="0" w:color="auto"/>
        <w:right w:val="none" w:sz="0" w:space="0" w:color="auto"/>
      </w:divBdr>
    </w:div>
    <w:div w:id="310445725">
      <w:bodyDiv w:val="1"/>
      <w:marLeft w:val="0"/>
      <w:marRight w:val="0"/>
      <w:marTop w:val="0"/>
      <w:marBottom w:val="0"/>
      <w:divBdr>
        <w:top w:val="none" w:sz="0" w:space="0" w:color="auto"/>
        <w:left w:val="none" w:sz="0" w:space="0" w:color="auto"/>
        <w:bottom w:val="none" w:sz="0" w:space="0" w:color="auto"/>
        <w:right w:val="none" w:sz="0" w:space="0" w:color="auto"/>
      </w:divBdr>
    </w:div>
    <w:div w:id="337930618">
      <w:bodyDiv w:val="1"/>
      <w:marLeft w:val="0"/>
      <w:marRight w:val="0"/>
      <w:marTop w:val="0"/>
      <w:marBottom w:val="0"/>
      <w:divBdr>
        <w:top w:val="none" w:sz="0" w:space="0" w:color="auto"/>
        <w:left w:val="none" w:sz="0" w:space="0" w:color="auto"/>
        <w:bottom w:val="none" w:sz="0" w:space="0" w:color="auto"/>
        <w:right w:val="none" w:sz="0" w:space="0" w:color="auto"/>
      </w:divBdr>
    </w:div>
    <w:div w:id="802843289">
      <w:bodyDiv w:val="1"/>
      <w:marLeft w:val="0"/>
      <w:marRight w:val="0"/>
      <w:marTop w:val="0"/>
      <w:marBottom w:val="0"/>
      <w:divBdr>
        <w:top w:val="none" w:sz="0" w:space="0" w:color="auto"/>
        <w:left w:val="none" w:sz="0" w:space="0" w:color="auto"/>
        <w:bottom w:val="none" w:sz="0" w:space="0" w:color="auto"/>
        <w:right w:val="none" w:sz="0" w:space="0" w:color="auto"/>
      </w:divBdr>
    </w:div>
    <w:div w:id="1018704208">
      <w:bodyDiv w:val="1"/>
      <w:marLeft w:val="0"/>
      <w:marRight w:val="0"/>
      <w:marTop w:val="0"/>
      <w:marBottom w:val="0"/>
      <w:divBdr>
        <w:top w:val="none" w:sz="0" w:space="0" w:color="auto"/>
        <w:left w:val="none" w:sz="0" w:space="0" w:color="auto"/>
        <w:bottom w:val="none" w:sz="0" w:space="0" w:color="auto"/>
        <w:right w:val="none" w:sz="0" w:space="0" w:color="auto"/>
      </w:divBdr>
    </w:div>
    <w:div w:id="1082219332">
      <w:bodyDiv w:val="1"/>
      <w:marLeft w:val="0"/>
      <w:marRight w:val="0"/>
      <w:marTop w:val="0"/>
      <w:marBottom w:val="0"/>
      <w:divBdr>
        <w:top w:val="none" w:sz="0" w:space="0" w:color="auto"/>
        <w:left w:val="none" w:sz="0" w:space="0" w:color="auto"/>
        <w:bottom w:val="none" w:sz="0" w:space="0" w:color="auto"/>
        <w:right w:val="none" w:sz="0" w:space="0" w:color="auto"/>
      </w:divBdr>
    </w:div>
    <w:div w:id="1111048799">
      <w:bodyDiv w:val="1"/>
      <w:marLeft w:val="0"/>
      <w:marRight w:val="0"/>
      <w:marTop w:val="0"/>
      <w:marBottom w:val="0"/>
      <w:divBdr>
        <w:top w:val="none" w:sz="0" w:space="0" w:color="auto"/>
        <w:left w:val="none" w:sz="0" w:space="0" w:color="auto"/>
        <w:bottom w:val="none" w:sz="0" w:space="0" w:color="auto"/>
        <w:right w:val="none" w:sz="0" w:space="0" w:color="auto"/>
      </w:divBdr>
    </w:div>
    <w:div w:id="1227378398">
      <w:bodyDiv w:val="1"/>
      <w:marLeft w:val="0"/>
      <w:marRight w:val="0"/>
      <w:marTop w:val="0"/>
      <w:marBottom w:val="0"/>
      <w:divBdr>
        <w:top w:val="none" w:sz="0" w:space="0" w:color="auto"/>
        <w:left w:val="none" w:sz="0" w:space="0" w:color="auto"/>
        <w:bottom w:val="none" w:sz="0" w:space="0" w:color="auto"/>
        <w:right w:val="none" w:sz="0" w:space="0" w:color="auto"/>
      </w:divBdr>
    </w:div>
    <w:div w:id="1341391565">
      <w:bodyDiv w:val="1"/>
      <w:marLeft w:val="0"/>
      <w:marRight w:val="0"/>
      <w:marTop w:val="0"/>
      <w:marBottom w:val="0"/>
      <w:divBdr>
        <w:top w:val="none" w:sz="0" w:space="0" w:color="auto"/>
        <w:left w:val="none" w:sz="0" w:space="0" w:color="auto"/>
        <w:bottom w:val="none" w:sz="0" w:space="0" w:color="auto"/>
        <w:right w:val="none" w:sz="0" w:space="0" w:color="auto"/>
      </w:divBdr>
    </w:div>
    <w:div w:id="1503424764">
      <w:bodyDiv w:val="1"/>
      <w:marLeft w:val="0"/>
      <w:marRight w:val="0"/>
      <w:marTop w:val="0"/>
      <w:marBottom w:val="0"/>
      <w:divBdr>
        <w:top w:val="none" w:sz="0" w:space="0" w:color="auto"/>
        <w:left w:val="none" w:sz="0" w:space="0" w:color="auto"/>
        <w:bottom w:val="none" w:sz="0" w:space="0" w:color="auto"/>
        <w:right w:val="none" w:sz="0" w:space="0" w:color="auto"/>
      </w:divBdr>
    </w:div>
    <w:div w:id="1583023377">
      <w:bodyDiv w:val="1"/>
      <w:marLeft w:val="0"/>
      <w:marRight w:val="0"/>
      <w:marTop w:val="0"/>
      <w:marBottom w:val="0"/>
      <w:divBdr>
        <w:top w:val="none" w:sz="0" w:space="0" w:color="auto"/>
        <w:left w:val="none" w:sz="0" w:space="0" w:color="auto"/>
        <w:bottom w:val="none" w:sz="0" w:space="0" w:color="auto"/>
        <w:right w:val="none" w:sz="0" w:space="0" w:color="auto"/>
      </w:divBdr>
    </w:div>
    <w:div w:id="158453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4.emf"/><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mailto:cristiano.fortunato@br.experian.com" TargetMode="External"/><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yperlink" Target="mailto:marcelo.silva@br.experian.com" TargetMode="External"/><Relationship Id="rId20" Type="http://schemas.openxmlformats.org/officeDocument/2006/relationships/package" Target="embeddings/Microsoft_Word_Template.dotx"/><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3.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3.xml"/><Relationship Id="rId28" Type="http://schemas.openxmlformats.org/officeDocument/2006/relationships/image" Target="media/image7.emf"/><Relationship Id="rId10" Type="http://schemas.openxmlformats.org/officeDocument/2006/relationships/endnotes" Target="endnotes.xml"/><Relationship Id="rId19" Type="http://schemas.openxmlformats.org/officeDocument/2006/relationships/image" Target="media/image3.emf"/><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package" Target="embeddings/Microsoft_Word_Template1.dotx"/><Relationship Id="rId27" Type="http://schemas.openxmlformats.org/officeDocument/2006/relationships/image" Target="media/image6.emf"/><Relationship Id="rId30" Type="http://schemas.openxmlformats.org/officeDocument/2006/relationships/footer" Target="footer5.xml"/></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header5.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08298\Desktop\Modelo%20-%20PRJ_ID%20Projeto_SUB_ID%20Subprojeto_Descritivo%20da%20Solu&#231;&#227;o_Sistema_VXY.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solidFill>
        <a:ln w="12700" cap="rnd">
          <a:solidFill>
            <a:srgbClr val="FF0000"/>
          </a:solidFill>
          <a:tailEnd type="triangle"/>
        </a:ln>
      </a:spPr>
      <a:bodyPr rot="0" spcFirstLastPara="0" vertOverflow="overflow" horzOverflow="overflow" vert="horz" wrap="square" lIns="54000" tIns="36000" rIns="54000" bIns="36000" numCol="1" spcCol="0" rtlCol="0" fromWordArt="0" anchor="t"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lnDef>
      <a:spPr>
        <a:ln w="12700">
          <a:solidFill>
            <a:srgbClr val="FF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ata_x0020_de_x0020_Expira_x00e7__x00e3_o xmlns="4147c134-c124-470b-82c5-8e3262786405">2017-07-22T03:00:00+00:00</Data_x0020_de_x0020_Expira_x00e7__x00e3_o>
    <Aprovado_x0020_Por xmlns="4147c134-c124-470b-82c5-8e3262786405">
      <UserInfo>
        <DisplayName>Leandro Monteiro De Barros Moura</DisplayName>
        <AccountId>761</AccountId>
        <AccountType/>
      </UserInfo>
    </Aprovado_x0020_Por>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49F4BB575B9704D9BEC920E4BF590B1" ma:contentTypeVersion="2" ma:contentTypeDescription="Crie um novo documento." ma:contentTypeScope="" ma:versionID="e058fe7411d3f81d4dee1dcddb1d8d9d">
  <xsd:schema xmlns:xsd="http://www.w3.org/2001/XMLSchema" xmlns:xs="http://www.w3.org/2001/XMLSchema" xmlns:p="http://schemas.microsoft.com/office/2006/metadata/properties" xmlns:ns2="4147c134-c124-470b-82c5-8e3262786405" targetNamespace="http://schemas.microsoft.com/office/2006/metadata/properties" ma:root="true" ma:fieldsID="649b46373682a50546f260fdfb1b6154" ns2:_="">
    <xsd:import namespace="4147c134-c124-470b-82c5-8e3262786405"/>
    <xsd:element name="properties">
      <xsd:complexType>
        <xsd:sequence>
          <xsd:element name="documentManagement">
            <xsd:complexType>
              <xsd:all>
                <xsd:element ref="ns2:Data_x0020_de_x0020_Expira_x00e7__x00e3_o" minOccurs="0"/>
                <xsd:element ref="ns2:Aprovado_x0020_Po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47c134-c124-470b-82c5-8e3262786405" elementFormDefault="qualified">
    <xsd:import namespace="http://schemas.microsoft.com/office/2006/documentManagement/types"/>
    <xsd:import namespace="http://schemas.microsoft.com/office/infopath/2007/PartnerControls"/>
    <xsd:element name="Data_x0020_de_x0020_Expira_x00e7__x00e3_o" ma:index="8" nillable="true" ma:displayName="Data de Expiração" ma:format="DateOnly" ma:internalName="Data_x0020_de_x0020_Expira_x00e7__x00e3_o">
      <xsd:simpleType>
        <xsd:restriction base="dms:DateTime"/>
      </xsd:simpleType>
    </xsd:element>
    <xsd:element name="Aprovado_x0020_Por" ma:index="9" nillable="true" ma:displayName="Aprovado Por" ma:list="UserInfo" ma:SharePointGroup="0" ma:internalName="Aprovado_x0020_Po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4232E-021D-469E-B4BF-C0BB081713FE}">
  <ds:schemaRefs>
    <ds:schemaRef ds:uri="http://schemas.microsoft.com/office/2006/metadata/properties"/>
    <ds:schemaRef ds:uri="http://schemas.microsoft.com/office/infopath/2007/PartnerControls"/>
    <ds:schemaRef ds:uri="4147c134-c124-470b-82c5-8e3262786405"/>
  </ds:schemaRefs>
</ds:datastoreItem>
</file>

<file path=customXml/itemProps2.xml><?xml version="1.0" encoding="utf-8"?>
<ds:datastoreItem xmlns:ds="http://schemas.openxmlformats.org/officeDocument/2006/customXml" ds:itemID="{B8B6319C-6F68-44B4-ABE9-416D5CB42E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47c134-c124-470b-82c5-8e32627864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5C0FB9-E201-44F7-9C10-62D840AEF0C5}">
  <ds:schemaRefs>
    <ds:schemaRef ds:uri="http://schemas.microsoft.com/sharepoint/v3/contenttype/forms"/>
  </ds:schemaRefs>
</ds:datastoreItem>
</file>

<file path=customXml/itemProps4.xml><?xml version="1.0" encoding="utf-8"?>
<ds:datastoreItem xmlns:ds="http://schemas.openxmlformats.org/officeDocument/2006/customXml" ds:itemID="{B99CB145-0CA6-4950-8475-6766BDBB2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 PRJ_ID Projeto_SUB_ID Subprojeto_Descritivo da Solução_Sistema_VXY</Template>
  <TotalTime>87</TotalTime>
  <Pages>11</Pages>
  <Words>1776</Words>
  <Characters>9592</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PRJ_ID Projeto_SUB_ID Subprojeto_Descritivo_da_Solução_Sistema_Vx.y</vt:lpstr>
    </vt:vector>
  </TitlesOfParts>
  <Company>Microsoft</Company>
  <LinksUpToDate>false</LinksUpToDate>
  <CharactersWithSpaces>11346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PRJ_ID Projeto_SUB_ID Subprojeto_Descritivo_da_Solução_Sistema_Vx.y</dc:title>
  <dc:creator>Silva, Marcelo</dc:creator>
  <cp:lastModifiedBy>Silva, Marcelo</cp:lastModifiedBy>
  <cp:revision>4</cp:revision>
  <cp:lastPrinted>2014-12-26T01:56:00Z</cp:lastPrinted>
  <dcterms:created xsi:type="dcterms:W3CDTF">2018-02-02T21:46:00Z</dcterms:created>
  <dcterms:modified xsi:type="dcterms:W3CDTF">2018-02-03T01:49:00Z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0x010100749F4BB575B9704D9BEC920E4BF590B1</vt:lpwstr>
  </property>
</Properties>
</file>